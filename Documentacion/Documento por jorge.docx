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AF58F8" w14:textId="77777777" w:rsidR="00D63278" w:rsidRDefault="00D63278" w:rsidP="00D63278">
      <w:pPr>
        <w:rPr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513AFF18" wp14:editId="341E8999">
            <wp:simplePos x="0" y="0"/>
            <wp:positionH relativeFrom="page">
              <wp:posOffset>-66675</wp:posOffset>
            </wp:positionH>
            <wp:positionV relativeFrom="paragraph">
              <wp:posOffset>-909954</wp:posOffset>
            </wp:positionV>
            <wp:extent cx="7810393" cy="10848340"/>
            <wp:effectExtent l="0" t="0" r="635" b="0"/>
            <wp:wrapNone/>
            <wp:docPr id="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3469" cy="108526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5F6F">
        <w:rPr>
          <w:b/>
          <w:bCs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7D37E29" wp14:editId="079BE914">
                <wp:simplePos x="0" y="0"/>
                <wp:positionH relativeFrom="margin">
                  <wp:posOffset>296545</wp:posOffset>
                </wp:positionH>
                <wp:positionV relativeFrom="paragraph">
                  <wp:posOffset>499110</wp:posOffset>
                </wp:positionV>
                <wp:extent cx="6266815" cy="1475740"/>
                <wp:effectExtent l="0" t="0" r="0" b="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66815" cy="1475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507C99" w14:textId="77777777" w:rsidR="00D63278" w:rsidRPr="009A4C4E" w:rsidRDefault="00D63278" w:rsidP="00D63278">
                            <w:pPr>
                              <w:rPr>
                                <w:rFonts w:ascii="Century" w:hAnsi="Century"/>
                                <w:sz w:val="44"/>
                                <w:szCs w:val="44"/>
                              </w:rPr>
                            </w:pPr>
                            <w:r w:rsidRPr="009A4C4E">
                              <w:rPr>
                                <w:rFonts w:ascii="Century" w:hAnsi="Century"/>
                                <w:sz w:val="44"/>
                                <w:szCs w:val="44"/>
                              </w:rPr>
                              <w:t xml:space="preserve">TECNOLÓGICO NACIONAL DE MÉXICO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D37E29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3.35pt;margin-top:39.3pt;width:493.45pt;height:116.2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" filled="f" stroked="f">
                <v:textbox>
                  <w:txbxContent>
                    <w:p w14:paraId="6A507C99" w14:textId="77777777" w:rsidR="00D63278" w:rsidRPr="009A4C4E" w:rsidRDefault="00D63278" w:rsidP="00D63278">
                      <w:pPr>
                        <w:rPr>
                          <w:rFonts w:ascii="Century" w:hAnsi="Century"/>
                          <w:sz w:val="44"/>
                          <w:szCs w:val="44"/>
                        </w:rPr>
                      </w:pPr>
                      <w:r w:rsidRPr="009A4C4E">
                        <w:rPr>
                          <w:rFonts w:ascii="Century" w:hAnsi="Century"/>
                          <w:sz w:val="44"/>
                          <w:szCs w:val="44"/>
                        </w:rPr>
                        <w:t xml:space="preserve">TECNOLÓGICO NACIONAL DE MÉXICO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03495340" wp14:editId="2F0B6D75">
            <wp:simplePos x="0" y="0"/>
            <wp:positionH relativeFrom="page">
              <wp:align>right</wp:align>
            </wp:positionH>
            <wp:positionV relativeFrom="paragraph">
              <wp:posOffset>-901731</wp:posOffset>
            </wp:positionV>
            <wp:extent cx="1751965" cy="1344295"/>
            <wp:effectExtent l="0" t="0" r="635" b="8255"/>
            <wp:wrapNone/>
            <wp:docPr id="15" name="Imagen 15" descr="Resultado de imagen para logo it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sultado de imagen para logo itve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965" cy="134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472E59D" wp14:editId="26DFAD26">
            <wp:simplePos x="0" y="0"/>
            <wp:positionH relativeFrom="margin">
              <wp:posOffset>-1124202</wp:posOffset>
            </wp:positionH>
            <wp:positionV relativeFrom="paragraph">
              <wp:posOffset>-899795</wp:posOffset>
            </wp:positionV>
            <wp:extent cx="2271421" cy="1399142"/>
            <wp:effectExtent l="0" t="0" r="0" b="0"/>
            <wp:wrapNone/>
            <wp:docPr id="3" name="Imagen 3" descr="Resultado de imagen para tecnologico nacional de mexico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tecnologico nacional de mexico logo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727" cy="1402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F4F962" w14:textId="77777777" w:rsidR="00D63278" w:rsidRDefault="00D63278" w:rsidP="00D63278">
      <w:pPr>
        <w:rPr>
          <w:b/>
          <w:bCs/>
          <w:sz w:val="36"/>
          <w:szCs w:val="36"/>
        </w:rPr>
      </w:pPr>
    </w:p>
    <w:p w14:paraId="3E1015E5" w14:textId="79832757" w:rsidR="00D63278" w:rsidRDefault="00D63278" w:rsidP="00D63278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E0260F8" wp14:editId="45DF13DD">
                <wp:simplePos x="0" y="0"/>
                <wp:positionH relativeFrom="column">
                  <wp:posOffset>177165</wp:posOffset>
                </wp:positionH>
                <wp:positionV relativeFrom="paragraph">
                  <wp:posOffset>127635</wp:posOffset>
                </wp:positionV>
                <wp:extent cx="6312535" cy="895350"/>
                <wp:effectExtent l="0" t="0" r="0" b="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12535" cy="895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C8E076" w14:textId="77777777" w:rsidR="00D63278" w:rsidRPr="009A4C4E" w:rsidRDefault="00D63278" w:rsidP="00D63278">
                            <w:pPr>
                              <w:jc w:val="center"/>
                              <w:rPr>
                                <w:rFonts w:ascii="Century" w:hAnsi="Century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9A4C4E">
                              <w:rPr>
                                <w:rFonts w:ascii="Century" w:hAnsi="Century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</w:rPr>
                              <w:t>INSTITUTO</w:t>
                            </w:r>
                          </w:p>
                          <w:p w14:paraId="3157D168" w14:textId="77777777" w:rsidR="00D63278" w:rsidRPr="009A4C4E" w:rsidRDefault="00D63278" w:rsidP="00D63278">
                            <w:pPr>
                              <w:rPr>
                                <w:rFonts w:ascii="Century" w:hAnsi="Century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9A4C4E">
                              <w:rPr>
                                <w:rFonts w:ascii="Century" w:hAnsi="Century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</w:rPr>
                              <w:t>TECNOLÓGICO NACIONAL DE VERACRUZ</w:t>
                            </w:r>
                          </w:p>
                          <w:p w14:paraId="110941A6" w14:textId="77777777" w:rsidR="00D63278" w:rsidRDefault="00D63278" w:rsidP="00D6327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0260F8" id="Cuadro de texto 12" o:spid="_x0000_s1027" type="#_x0000_t202" style="position:absolute;margin-left:13.95pt;margin-top:10.05pt;width:497.05pt;height:70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" filled="f" stroked="f" strokeweight=".5pt">
                <v:textbox>
                  <w:txbxContent>
                    <w:p w14:paraId="2CC8E076" w14:textId="77777777" w:rsidR="00D63278" w:rsidRPr="009A4C4E" w:rsidRDefault="00D63278" w:rsidP="00D63278">
                      <w:pPr>
                        <w:jc w:val="center"/>
                        <w:rPr>
                          <w:rFonts w:ascii="Century" w:hAnsi="Century"/>
                          <w:b/>
                          <w:bCs/>
                          <w:color w:val="FFFFFF" w:themeColor="background1"/>
                          <w:sz w:val="44"/>
                          <w:szCs w:val="44"/>
                        </w:rPr>
                      </w:pPr>
                      <w:r w:rsidRPr="009A4C4E">
                        <w:rPr>
                          <w:rFonts w:ascii="Century" w:hAnsi="Century"/>
                          <w:b/>
                          <w:bCs/>
                          <w:color w:val="FFFFFF" w:themeColor="background1"/>
                          <w:sz w:val="44"/>
                          <w:szCs w:val="44"/>
                        </w:rPr>
                        <w:t>INSTITUTO</w:t>
                      </w:r>
                    </w:p>
                    <w:p w14:paraId="3157D168" w14:textId="77777777" w:rsidR="00D63278" w:rsidRPr="009A4C4E" w:rsidRDefault="00D63278" w:rsidP="00D63278">
                      <w:pPr>
                        <w:rPr>
                          <w:rFonts w:ascii="Century" w:hAnsi="Century"/>
                          <w:b/>
                          <w:bCs/>
                          <w:color w:val="FFFFFF" w:themeColor="background1"/>
                          <w:sz w:val="44"/>
                          <w:szCs w:val="44"/>
                        </w:rPr>
                      </w:pPr>
                      <w:r w:rsidRPr="009A4C4E">
                        <w:rPr>
                          <w:rFonts w:ascii="Century" w:hAnsi="Century"/>
                          <w:b/>
                          <w:bCs/>
                          <w:color w:val="FFFFFF" w:themeColor="background1"/>
                          <w:sz w:val="44"/>
                          <w:szCs w:val="44"/>
                        </w:rPr>
                        <w:t>TECNOLÓGICO NACIONAL DE VERACRUZ</w:t>
                      </w:r>
                    </w:p>
                    <w:p w14:paraId="110941A6" w14:textId="77777777" w:rsidR="00D63278" w:rsidRDefault="00D63278" w:rsidP="00D63278"/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EA41EDC" wp14:editId="788EB8D3">
                <wp:simplePos x="0" y="0"/>
                <wp:positionH relativeFrom="page">
                  <wp:posOffset>1181100</wp:posOffset>
                </wp:positionH>
                <wp:positionV relativeFrom="paragraph">
                  <wp:posOffset>137160</wp:posOffset>
                </wp:positionV>
                <wp:extent cx="6311900" cy="895350"/>
                <wp:effectExtent l="0" t="0" r="12700" b="19050"/>
                <wp:wrapNone/>
                <wp:docPr id="11" name="Rectángulo: esquinas redondeada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11900" cy="8953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9CA4462" id="Rectángulo: esquinas redondeadas 11" o:spid="_x0000_s1026" style="position:absolute;margin-left:93pt;margin-top:10.8pt;width:497pt;height:70.5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" fillcolor="black [3200]" strokecolor="black [1600]" strokeweight="1pt">
                <v:stroke joinstyle="miter"/>
                <w10:wrap anchorx="page"/>
              </v:roundrect>
            </w:pict>
          </mc:Fallback>
        </mc:AlternateContent>
      </w:r>
    </w:p>
    <w:p w14:paraId="0A24BE3F" w14:textId="77777777" w:rsidR="00D63278" w:rsidRDefault="00D63278" w:rsidP="00D63278">
      <w:pPr>
        <w:rPr>
          <w:b/>
          <w:bCs/>
          <w:sz w:val="36"/>
          <w:szCs w:val="36"/>
        </w:rPr>
      </w:pPr>
    </w:p>
    <w:p w14:paraId="3EA33860" w14:textId="77777777" w:rsidR="00D63278" w:rsidRDefault="00D63278" w:rsidP="00D63278">
      <w:pPr>
        <w:rPr>
          <w:b/>
          <w:bCs/>
          <w:sz w:val="36"/>
          <w:szCs w:val="36"/>
        </w:rPr>
      </w:pPr>
    </w:p>
    <w:p w14:paraId="16B68B47" w14:textId="77777777" w:rsidR="00D63278" w:rsidRDefault="00D63278" w:rsidP="00D63278">
      <w:pPr>
        <w:rPr>
          <w:b/>
          <w:bCs/>
          <w:sz w:val="36"/>
          <w:szCs w:val="36"/>
        </w:rPr>
      </w:pPr>
      <w:r w:rsidRPr="00CA5F6F">
        <w:rPr>
          <w:b/>
          <w:bCs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F66ED15" wp14:editId="5AA2396F">
                <wp:simplePos x="0" y="0"/>
                <wp:positionH relativeFrom="margin">
                  <wp:posOffset>1684908</wp:posOffset>
                </wp:positionH>
                <wp:positionV relativeFrom="paragraph">
                  <wp:posOffset>27940</wp:posOffset>
                </wp:positionV>
                <wp:extent cx="4746488" cy="1475740"/>
                <wp:effectExtent l="0" t="0" r="0" b="0"/>
                <wp:wrapNone/>
                <wp:docPr id="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46488" cy="1475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283FFE" w14:textId="77777777" w:rsidR="00D63278" w:rsidRPr="00590D81" w:rsidRDefault="00D63278" w:rsidP="00D63278">
                            <w:pPr>
                              <w:rPr>
                                <w:rFonts w:ascii="Century" w:hAnsi="Century"/>
                                <w:b/>
                                <w:bCs/>
                                <w:color w:val="171717" w:themeColor="background2" w:themeShade="1A"/>
                                <w:sz w:val="52"/>
                                <w:szCs w:val="52"/>
                              </w:rPr>
                            </w:pPr>
                            <w:r w:rsidRPr="00590D81">
                              <w:rPr>
                                <w:rFonts w:ascii="Century" w:hAnsi="Century"/>
                                <w:b/>
                                <w:bCs/>
                                <w:color w:val="171717" w:themeColor="background2" w:themeShade="1A"/>
                                <w:sz w:val="52"/>
                                <w:szCs w:val="52"/>
                              </w:rPr>
                              <w:t xml:space="preserve">Compilador “Master” en fases léxico y sintáctico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66ED15" id="_x0000_s1028" type="#_x0000_t202" style="position:absolute;margin-left:132.65pt;margin-top:2.2pt;width:373.75pt;height:116.2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" filled="f" stroked="f">
                <v:textbox>
                  <w:txbxContent>
                    <w:p w14:paraId="2B283FFE" w14:textId="77777777" w:rsidR="00D63278" w:rsidRPr="00590D81" w:rsidRDefault="00D63278" w:rsidP="00D63278">
                      <w:pPr>
                        <w:rPr>
                          <w:rFonts w:ascii="Century" w:hAnsi="Century"/>
                          <w:b/>
                          <w:bCs/>
                          <w:color w:val="171717" w:themeColor="background2" w:themeShade="1A"/>
                          <w:sz w:val="52"/>
                          <w:szCs w:val="52"/>
                        </w:rPr>
                      </w:pPr>
                      <w:r w:rsidRPr="00590D81">
                        <w:rPr>
                          <w:rFonts w:ascii="Century" w:hAnsi="Century"/>
                          <w:b/>
                          <w:bCs/>
                          <w:color w:val="171717" w:themeColor="background2" w:themeShade="1A"/>
                          <w:sz w:val="52"/>
                          <w:szCs w:val="52"/>
                        </w:rPr>
                        <w:t xml:space="preserve">Compilador “Master” en fases léxico y sintáctico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409D272" w14:textId="77777777" w:rsidR="00D63278" w:rsidRDefault="00D63278" w:rsidP="00D63278">
      <w:pPr>
        <w:rPr>
          <w:b/>
          <w:bCs/>
          <w:sz w:val="36"/>
          <w:szCs w:val="36"/>
        </w:rPr>
      </w:pPr>
    </w:p>
    <w:p w14:paraId="37DB4D56" w14:textId="77777777" w:rsidR="00D63278" w:rsidRDefault="00D63278" w:rsidP="00D63278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C824C71" wp14:editId="4DBB3ADB">
                <wp:simplePos x="0" y="0"/>
                <wp:positionH relativeFrom="column">
                  <wp:posOffset>615591</wp:posOffset>
                </wp:positionH>
                <wp:positionV relativeFrom="paragraph">
                  <wp:posOffset>157480</wp:posOffset>
                </wp:positionV>
                <wp:extent cx="5760000" cy="0"/>
                <wp:effectExtent l="0" t="0" r="0" b="0"/>
                <wp:wrapNone/>
                <wp:docPr id="14" name="Conector rec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6000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27E1611" id="Conector recto 14" o:spid="_x0000_s1026" style="position:absolute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8.45pt,12.4pt" to="502pt,1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" strokecolor="black [3200]" strokeweight="1.5pt">
                <v:stroke joinstyle="miter"/>
              </v:line>
            </w:pict>
          </mc:Fallback>
        </mc:AlternateContent>
      </w:r>
    </w:p>
    <w:p w14:paraId="7332A1B3" w14:textId="77777777" w:rsidR="00D63278" w:rsidRDefault="00D63278" w:rsidP="00D63278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2CDB90E" wp14:editId="49410B3A">
                <wp:simplePos x="0" y="0"/>
                <wp:positionH relativeFrom="page">
                  <wp:posOffset>1156771</wp:posOffset>
                </wp:positionH>
                <wp:positionV relativeFrom="paragraph">
                  <wp:posOffset>185810</wp:posOffset>
                </wp:positionV>
                <wp:extent cx="6311900" cy="638435"/>
                <wp:effectExtent l="0" t="0" r="12700" b="28575"/>
                <wp:wrapNone/>
                <wp:docPr id="16" name="Rectángulo: esquinas redondeada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11900" cy="63843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2BC013" w14:textId="77777777" w:rsidR="00D63278" w:rsidRPr="00590D81" w:rsidRDefault="00D63278" w:rsidP="00D63278">
                            <w:pPr>
                              <w:rPr>
                                <w:rFonts w:ascii="Century" w:hAnsi="Century"/>
                                <w:sz w:val="52"/>
                                <w:szCs w:val="52"/>
                              </w:rPr>
                            </w:pPr>
                            <w:r w:rsidRPr="00590D81">
                              <w:rPr>
                                <w:rFonts w:ascii="Century" w:hAnsi="Century"/>
                                <w:sz w:val="44"/>
                                <w:szCs w:val="44"/>
                              </w:rPr>
                              <w:t>Materia</w:t>
                            </w:r>
                            <w:r>
                              <w:rPr>
                                <w:rFonts w:ascii="Century" w:hAnsi="Century"/>
                                <w:sz w:val="52"/>
                                <w:szCs w:val="52"/>
                              </w:rPr>
                              <w:t xml:space="preserve">: </w:t>
                            </w:r>
                            <w:r w:rsidRPr="00590D81">
                              <w:rPr>
                                <w:rFonts w:ascii="Century" w:hAnsi="Century"/>
                                <w:sz w:val="48"/>
                                <w:szCs w:val="48"/>
                              </w:rPr>
                              <w:t>Lenguajes</w:t>
                            </w:r>
                            <w:r>
                              <w:rPr>
                                <w:rFonts w:ascii="Century" w:hAnsi="Century"/>
                                <w:sz w:val="52"/>
                                <w:szCs w:val="52"/>
                              </w:rPr>
                              <w:t xml:space="preserve"> y autómatas I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CDB90E" id="Rectángulo: esquinas redondeadas 16" o:spid="_x0000_s1029" style="position:absolute;margin-left:91.1pt;margin-top:14.65pt;width:497pt;height:50.25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" fillcolor="black [3200]" strokecolor="black [1600]" strokeweight="1pt">
                <v:stroke joinstyle="miter"/>
                <v:textbox>
                  <w:txbxContent>
                    <w:p w14:paraId="422BC013" w14:textId="77777777" w:rsidR="00D63278" w:rsidRPr="00590D81" w:rsidRDefault="00D63278" w:rsidP="00D63278">
                      <w:pPr>
                        <w:rPr>
                          <w:rFonts w:ascii="Century" w:hAnsi="Century"/>
                          <w:sz w:val="52"/>
                          <w:szCs w:val="52"/>
                        </w:rPr>
                      </w:pPr>
                      <w:r w:rsidRPr="00590D81">
                        <w:rPr>
                          <w:rFonts w:ascii="Century" w:hAnsi="Century"/>
                          <w:sz w:val="44"/>
                          <w:szCs w:val="44"/>
                        </w:rPr>
                        <w:t>Materia</w:t>
                      </w:r>
                      <w:r>
                        <w:rPr>
                          <w:rFonts w:ascii="Century" w:hAnsi="Century"/>
                          <w:sz w:val="52"/>
                          <w:szCs w:val="52"/>
                        </w:rPr>
                        <w:t xml:space="preserve">: </w:t>
                      </w:r>
                      <w:r w:rsidRPr="00590D81">
                        <w:rPr>
                          <w:rFonts w:ascii="Century" w:hAnsi="Century"/>
                          <w:sz w:val="48"/>
                          <w:szCs w:val="48"/>
                        </w:rPr>
                        <w:t>Lenguajes</w:t>
                      </w:r>
                      <w:r>
                        <w:rPr>
                          <w:rFonts w:ascii="Century" w:hAnsi="Century"/>
                          <w:sz w:val="52"/>
                          <w:szCs w:val="52"/>
                        </w:rPr>
                        <w:t xml:space="preserve"> y autómatas I 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</w:p>
    <w:p w14:paraId="78723879" w14:textId="77777777" w:rsidR="00D63278" w:rsidRDefault="00D63278" w:rsidP="00D63278">
      <w:pPr>
        <w:rPr>
          <w:b/>
          <w:bCs/>
          <w:sz w:val="36"/>
          <w:szCs w:val="36"/>
        </w:rPr>
      </w:pPr>
    </w:p>
    <w:p w14:paraId="50ED8240" w14:textId="77777777" w:rsidR="00D63278" w:rsidRDefault="00D63278" w:rsidP="00D63278">
      <w:pPr>
        <w:rPr>
          <w:b/>
          <w:bCs/>
          <w:sz w:val="36"/>
          <w:szCs w:val="36"/>
        </w:rPr>
      </w:pPr>
    </w:p>
    <w:p w14:paraId="42AABAAD" w14:textId="77777777" w:rsidR="00D63278" w:rsidRDefault="00D63278" w:rsidP="00D63278">
      <w:pPr>
        <w:rPr>
          <w:b/>
          <w:bCs/>
          <w:sz w:val="36"/>
          <w:szCs w:val="36"/>
        </w:rPr>
      </w:pPr>
      <w:r w:rsidRPr="00CA5F6F">
        <w:rPr>
          <w:b/>
          <w:bCs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5F58924D" wp14:editId="63F172D4">
                <wp:simplePos x="0" y="0"/>
                <wp:positionH relativeFrom="margin">
                  <wp:posOffset>780798</wp:posOffset>
                </wp:positionH>
                <wp:positionV relativeFrom="paragraph">
                  <wp:posOffset>11468</wp:posOffset>
                </wp:positionV>
                <wp:extent cx="6244284" cy="1475740"/>
                <wp:effectExtent l="0" t="0" r="0" b="0"/>
                <wp:wrapNone/>
                <wp:docPr id="1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44284" cy="1475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7479B6" w14:textId="77777777" w:rsidR="00D63278" w:rsidRPr="00590D81" w:rsidRDefault="00D63278" w:rsidP="00D63278">
                            <w:pPr>
                              <w:rPr>
                                <w:rFonts w:ascii="Century" w:hAnsi="Century"/>
                                <w:b/>
                                <w:bCs/>
                                <w:color w:val="171717" w:themeColor="background2" w:themeShade="1A"/>
                                <w:sz w:val="52"/>
                                <w:szCs w:val="52"/>
                              </w:rPr>
                            </w:pPr>
                            <w:r w:rsidRPr="00590D81">
                              <w:rPr>
                                <w:rFonts w:ascii="Century" w:hAnsi="Century"/>
                                <w:b/>
                                <w:bCs/>
                                <w:color w:val="171717" w:themeColor="background2" w:themeShade="1A"/>
                                <w:sz w:val="52"/>
                                <w:szCs w:val="52"/>
                              </w:rPr>
                              <w:t>Docente</w:t>
                            </w:r>
                            <w:r>
                              <w:rPr>
                                <w:rFonts w:ascii="Century" w:hAnsi="Century"/>
                                <w:b/>
                                <w:bCs/>
                                <w:color w:val="171717" w:themeColor="background2" w:themeShade="1A"/>
                                <w:sz w:val="52"/>
                                <w:szCs w:val="52"/>
                              </w:rPr>
                              <w:t xml:space="preserve">: </w:t>
                            </w:r>
                            <w:r w:rsidRPr="00590D81">
                              <w:rPr>
                                <w:rFonts w:ascii="Century" w:hAnsi="Century"/>
                                <w:b/>
                                <w:bCs/>
                                <w:color w:val="171717" w:themeColor="background2" w:themeShade="1A"/>
                                <w:sz w:val="56"/>
                                <w:szCs w:val="56"/>
                              </w:rPr>
                              <w:t>Ing</w:t>
                            </w:r>
                            <w:r>
                              <w:rPr>
                                <w:rFonts w:ascii="Century" w:hAnsi="Century"/>
                                <w:b/>
                                <w:bCs/>
                                <w:color w:val="171717" w:themeColor="background2" w:themeShade="1A"/>
                                <w:sz w:val="52"/>
                                <w:szCs w:val="52"/>
                              </w:rPr>
                              <w:t>. Hernández Silva José</w:t>
                            </w:r>
                            <w:r w:rsidRPr="00590D81">
                              <w:rPr>
                                <w:rFonts w:ascii="Century" w:hAnsi="Century"/>
                                <w:b/>
                                <w:bCs/>
                                <w:color w:val="171717" w:themeColor="background2" w:themeShade="1A"/>
                                <w:sz w:val="52"/>
                                <w:szCs w:val="52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8924D" id="_x0000_s1030" type="#_x0000_t202" style="position:absolute;margin-left:61.5pt;margin-top:.9pt;width:491.7pt;height:116.2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" filled="f" stroked="f">
                <v:textbox>
                  <w:txbxContent>
                    <w:p w14:paraId="237479B6" w14:textId="77777777" w:rsidR="00D63278" w:rsidRPr="00590D81" w:rsidRDefault="00D63278" w:rsidP="00D63278">
                      <w:pPr>
                        <w:rPr>
                          <w:rFonts w:ascii="Century" w:hAnsi="Century"/>
                          <w:b/>
                          <w:bCs/>
                          <w:color w:val="171717" w:themeColor="background2" w:themeShade="1A"/>
                          <w:sz w:val="52"/>
                          <w:szCs w:val="52"/>
                        </w:rPr>
                      </w:pPr>
                      <w:r w:rsidRPr="00590D81">
                        <w:rPr>
                          <w:rFonts w:ascii="Century" w:hAnsi="Century"/>
                          <w:b/>
                          <w:bCs/>
                          <w:color w:val="171717" w:themeColor="background2" w:themeShade="1A"/>
                          <w:sz w:val="52"/>
                          <w:szCs w:val="52"/>
                        </w:rPr>
                        <w:t>Docente</w:t>
                      </w:r>
                      <w:r>
                        <w:rPr>
                          <w:rFonts w:ascii="Century" w:hAnsi="Century"/>
                          <w:b/>
                          <w:bCs/>
                          <w:color w:val="171717" w:themeColor="background2" w:themeShade="1A"/>
                          <w:sz w:val="52"/>
                          <w:szCs w:val="52"/>
                        </w:rPr>
                        <w:t xml:space="preserve">: </w:t>
                      </w:r>
                      <w:r w:rsidRPr="00590D81">
                        <w:rPr>
                          <w:rFonts w:ascii="Century" w:hAnsi="Century"/>
                          <w:b/>
                          <w:bCs/>
                          <w:color w:val="171717" w:themeColor="background2" w:themeShade="1A"/>
                          <w:sz w:val="56"/>
                          <w:szCs w:val="56"/>
                        </w:rPr>
                        <w:t>Ing</w:t>
                      </w:r>
                      <w:r>
                        <w:rPr>
                          <w:rFonts w:ascii="Century" w:hAnsi="Century"/>
                          <w:b/>
                          <w:bCs/>
                          <w:color w:val="171717" w:themeColor="background2" w:themeShade="1A"/>
                          <w:sz w:val="52"/>
                          <w:szCs w:val="52"/>
                        </w:rPr>
                        <w:t>. Hernández Silva José</w:t>
                      </w:r>
                      <w:r w:rsidRPr="00590D81">
                        <w:rPr>
                          <w:rFonts w:ascii="Century" w:hAnsi="Century"/>
                          <w:b/>
                          <w:bCs/>
                          <w:color w:val="171717" w:themeColor="background2" w:themeShade="1A"/>
                          <w:sz w:val="52"/>
                          <w:szCs w:val="52"/>
                        </w:rPr>
                        <w:t xml:space="preserve">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AC84821" w14:textId="77777777" w:rsidR="00D63278" w:rsidRDefault="00D63278" w:rsidP="00D63278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0CF2D92" wp14:editId="67140BDC">
                <wp:simplePos x="0" y="0"/>
                <wp:positionH relativeFrom="column">
                  <wp:posOffset>548013</wp:posOffset>
                </wp:positionH>
                <wp:positionV relativeFrom="paragraph">
                  <wp:posOffset>180815</wp:posOffset>
                </wp:positionV>
                <wp:extent cx="5760000" cy="0"/>
                <wp:effectExtent l="0" t="0" r="0" b="0"/>
                <wp:wrapNone/>
                <wp:docPr id="27" name="Conector rec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6000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F67B5E1" id="Conector recto 27" o:spid="_x0000_s1026" style="position:absolute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3.15pt,14.25pt" to="496.7pt,1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" strokecolor="black [3200]" strokeweight="1.5pt">
                <v:stroke joinstyle="miter"/>
              </v:line>
            </w:pict>
          </mc:Fallback>
        </mc:AlternateContent>
      </w:r>
    </w:p>
    <w:p w14:paraId="6083E630" w14:textId="77777777" w:rsidR="00D63278" w:rsidRDefault="00D63278" w:rsidP="00D63278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717DE40" wp14:editId="39B6033C">
                <wp:simplePos x="0" y="0"/>
                <wp:positionH relativeFrom="margin">
                  <wp:posOffset>76636</wp:posOffset>
                </wp:positionH>
                <wp:positionV relativeFrom="paragraph">
                  <wp:posOffset>133228</wp:posOffset>
                </wp:positionV>
                <wp:extent cx="6356350" cy="1983036"/>
                <wp:effectExtent l="0" t="0" r="25400" b="17780"/>
                <wp:wrapNone/>
                <wp:docPr id="19" name="Rectángulo: esquinas redondeada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6350" cy="198303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4F61E4" w14:textId="77777777" w:rsidR="00D63278" w:rsidRDefault="00D63278" w:rsidP="00D63278">
                            <w:pPr>
                              <w:rPr>
                                <w:rFonts w:ascii="Century" w:hAnsi="Century"/>
                                <w:sz w:val="40"/>
                                <w:szCs w:val="40"/>
                              </w:rPr>
                            </w:pPr>
                          </w:p>
                          <w:p w14:paraId="2E6B0C2B" w14:textId="77777777" w:rsidR="00D63278" w:rsidRDefault="00D63278" w:rsidP="00D63278">
                            <w:pPr>
                              <w:rPr>
                                <w:rFonts w:ascii="Century" w:hAnsi="Century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17DE40" id="Rectángulo: esquinas redondeadas 19" o:spid="_x0000_s1031" style="position:absolute;margin-left:6.05pt;margin-top:10.5pt;width:500.5pt;height:156.1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" fillcolor="black [3200]" strokecolor="black [1600]" strokeweight="1pt">
                <v:stroke joinstyle="miter"/>
                <v:textbox>
                  <w:txbxContent>
                    <w:p w14:paraId="064F61E4" w14:textId="77777777" w:rsidR="00D63278" w:rsidRDefault="00D63278" w:rsidP="00D63278">
                      <w:pPr>
                        <w:rPr>
                          <w:rFonts w:ascii="Century" w:hAnsi="Century"/>
                          <w:sz w:val="40"/>
                          <w:szCs w:val="40"/>
                        </w:rPr>
                      </w:pPr>
                    </w:p>
                    <w:p w14:paraId="2E6B0C2B" w14:textId="77777777" w:rsidR="00D63278" w:rsidRDefault="00D63278" w:rsidP="00D63278">
                      <w:pPr>
                        <w:rPr>
                          <w:rFonts w:ascii="Century" w:hAnsi="Century"/>
                          <w:sz w:val="40"/>
                          <w:szCs w:val="40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6A6E14D" wp14:editId="1B1E0BE9">
                <wp:simplePos x="0" y="0"/>
                <wp:positionH relativeFrom="margin">
                  <wp:posOffset>142737</wp:posOffset>
                </wp:positionH>
                <wp:positionV relativeFrom="paragraph">
                  <wp:posOffset>188312</wp:posOffset>
                </wp:positionV>
                <wp:extent cx="6312535" cy="2060154"/>
                <wp:effectExtent l="0" t="0" r="0" b="0"/>
                <wp:wrapNone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12535" cy="20601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B80534" w14:textId="77777777" w:rsidR="00D63278" w:rsidRDefault="00D63278" w:rsidP="00D63278">
                            <w:pPr>
                              <w:rPr>
                                <w:rFonts w:ascii="Century" w:hAnsi="Century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Century" w:hAnsi="Century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</w:rPr>
                              <w:t xml:space="preserve">Integrantes: </w:t>
                            </w:r>
                          </w:p>
                          <w:p w14:paraId="7AAC6B29" w14:textId="77777777" w:rsidR="00D63278" w:rsidRDefault="00D63278" w:rsidP="00D63278">
                            <w:pPr>
                              <w:rPr>
                                <w:rFonts w:ascii="Century" w:hAnsi="Century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Century" w:hAnsi="Century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</w:rPr>
                              <w:t>-</w:t>
                            </w:r>
                          </w:p>
                          <w:p w14:paraId="43980AD7" w14:textId="77777777" w:rsidR="00D63278" w:rsidRDefault="00D63278" w:rsidP="00D63278">
                            <w:pPr>
                              <w:rPr>
                                <w:rFonts w:ascii="Century" w:hAnsi="Century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Century" w:hAnsi="Century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</w:rPr>
                              <w:t>-</w:t>
                            </w:r>
                          </w:p>
                          <w:p w14:paraId="3AE4B931" w14:textId="77777777" w:rsidR="00D63278" w:rsidRPr="00D80012" w:rsidRDefault="00D63278" w:rsidP="00D63278">
                            <w:pPr>
                              <w:rPr>
                                <w:rFonts w:ascii="Century" w:hAnsi="Century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D80012">
                              <w:rPr>
                                <w:rFonts w:ascii="Century" w:hAnsi="Century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Jorge Antonio Pedroza Rendon -----E17021588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6E14D" id="Cuadro de texto 24" o:spid="_x0000_s1032" type="#_x0000_t202" style="position:absolute;margin-left:11.25pt;margin-top:14.85pt;width:497.05pt;height:162.2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" filled="f" stroked="f" strokeweight=".5pt">
                <v:textbox>
                  <w:txbxContent>
                    <w:p w14:paraId="3CB80534" w14:textId="77777777" w:rsidR="00D63278" w:rsidRDefault="00D63278" w:rsidP="00D63278">
                      <w:pPr>
                        <w:rPr>
                          <w:rFonts w:ascii="Century" w:hAnsi="Century"/>
                          <w:b/>
                          <w:bCs/>
                          <w:color w:val="FFFFFF" w:themeColor="background1"/>
                          <w:sz w:val="44"/>
                          <w:szCs w:val="44"/>
                        </w:rPr>
                      </w:pPr>
                      <w:r>
                        <w:rPr>
                          <w:rFonts w:ascii="Century" w:hAnsi="Century"/>
                          <w:b/>
                          <w:bCs/>
                          <w:color w:val="FFFFFF" w:themeColor="background1"/>
                          <w:sz w:val="44"/>
                          <w:szCs w:val="44"/>
                        </w:rPr>
                        <w:t xml:space="preserve">Integrantes: </w:t>
                      </w:r>
                    </w:p>
                    <w:p w14:paraId="7AAC6B29" w14:textId="77777777" w:rsidR="00D63278" w:rsidRDefault="00D63278" w:rsidP="00D63278">
                      <w:pPr>
                        <w:rPr>
                          <w:rFonts w:ascii="Century" w:hAnsi="Century"/>
                          <w:b/>
                          <w:bCs/>
                          <w:color w:val="FFFFFF" w:themeColor="background1"/>
                          <w:sz w:val="44"/>
                          <w:szCs w:val="44"/>
                        </w:rPr>
                      </w:pPr>
                      <w:r>
                        <w:rPr>
                          <w:rFonts w:ascii="Century" w:hAnsi="Century"/>
                          <w:b/>
                          <w:bCs/>
                          <w:color w:val="FFFFFF" w:themeColor="background1"/>
                          <w:sz w:val="44"/>
                          <w:szCs w:val="44"/>
                        </w:rPr>
                        <w:t>-</w:t>
                      </w:r>
                    </w:p>
                    <w:p w14:paraId="43980AD7" w14:textId="77777777" w:rsidR="00D63278" w:rsidRDefault="00D63278" w:rsidP="00D63278">
                      <w:pPr>
                        <w:rPr>
                          <w:rFonts w:ascii="Century" w:hAnsi="Century"/>
                          <w:b/>
                          <w:bCs/>
                          <w:color w:val="FFFFFF" w:themeColor="background1"/>
                          <w:sz w:val="44"/>
                          <w:szCs w:val="44"/>
                        </w:rPr>
                      </w:pPr>
                      <w:r>
                        <w:rPr>
                          <w:rFonts w:ascii="Century" w:hAnsi="Century"/>
                          <w:b/>
                          <w:bCs/>
                          <w:color w:val="FFFFFF" w:themeColor="background1"/>
                          <w:sz w:val="44"/>
                          <w:szCs w:val="44"/>
                        </w:rPr>
                        <w:t>-</w:t>
                      </w:r>
                    </w:p>
                    <w:p w14:paraId="3AE4B931" w14:textId="77777777" w:rsidR="00D63278" w:rsidRPr="00D80012" w:rsidRDefault="00D63278" w:rsidP="00D63278">
                      <w:pPr>
                        <w:rPr>
                          <w:rFonts w:ascii="Century" w:hAnsi="Century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 w:rsidRPr="00D80012">
                        <w:rPr>
                          <w:rFonts w:ascii="Century" w:hAnsi="Century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Jorge Antonio Pedroza Rendon -----E17021588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F22B53A" w14:textId="77777777" w:rsidR="00D63278" w:rsidRDefault="00D63278" w:rsidP="00D63278">
      <w:pPr>
        <w:rPr>
          <w:b/>
          <w:bCs/>
          <w:sz w:val="36"/>
          <w:szCs w:val="36"/>
        </w:rPr>
      </w:pPr>
    </w:p>
    <w:p w14:paraId="318F3A3A" w14:textId="77777777" w:rsidR="00D63278" w:rsidRDefault="00D63278" w:rsidP="00D63278">
      <w:pPr>
        <w:rPr>
          <w:b/>
          <w:bCs/>
          <w:sz w:val="36"/>
          <w:szCs w:val="36"/>
        </w:rPr>
      </w:pPr>
    </w:p>
    <w:p w14:paraId="5EB999D6" w14:textId="77777777" w:rsidR="00D63278" w:rsidRDefault="00D63278" w:rsidP="00D63278">
      <w:pPr>
        <w:rPr>
          <w:b/>
          <w:bCs/>
          <w:sz w:val="36"/>
          <w:szCs w:val="36"/>
        </w:rPr>
      </w:pPr>
    </w:p>
    <w:p w14:paraId="114F8D9F" w14:textId="77777777" w:rsidR="00D63278" w:rsidRDefault="00D63278" w:rsidP="00D63278">
      <w:pPr>
        <w:rPr>
          <w:b/>
          <w:bCs/>
          <w:sz w:val="36"/>
          <w:szCs w:val="36"/>
        </w:rPr>
      </w:pPr>
    </w:p>
    <w:p w14:paraId="33F8CF4D" w14:textId="77777777" w:rsidR="00D63278" w:rsidRDefault="00D63278" w:rsidP="00D63278">
      <w:pPr>
        <w:rPr>
          <w:b/>
          <w:bCs/>
          <w:sz w:val="36"/>
          <w:szCs w:val="36"/>
        </w:rPr>
      </w:pPr>
    </w:p>
    <w:p w14:paraId="6B357BD6" w14:textId="77777777" w:rsidR="00D63278" w:rsidRDefault="00D63278" w:rsidP="00D63278">
      <w:pPr>
        <w:rPr>
          <w:b/>
          <w:bCs/>
          <w:sz w:val="36"/>
          <w:szCs w:val="36"/>
        </w:rPr>
      </w:pPr>
      <w:r w:rsidRPr="00CA5F6F">
        <w:rPr>
          <w:b/>
          <w:bCs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BBA150" wp14:editId="3B2878B1">
                <wp:simplePos x="0" y="0"/>
                <wp:positionH relativeFrom="column">
                  <wp:posOffset>2606403</wp:posOffset>
                </wp:positionH>
                <wp:positionV relativeFrom="paragraph">
                  <wp:posOffset>1596299</wp:posOffset>
                </wp:positionV>
                <wp:extent cx="3622040" cy="403225"/>
                <wp:effectExtent l="0" t="0" r="0" b="0"/>
                <wp:wrapNone/>
                <wp:docPr id="6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2040" cy="403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0E743B" w14:textId="77777777" w:rsidR="00D63278" w:rsidRPr="006F6A5B" w:rsidRDefault="00D63278" w:rsidP="00D63278">
                            <w:pPr>
                              <w:jc w:val="right"/>
                              <w:rPr>
                                <w:b/>
                                <w:sz w:val="36"/>
                              </w:rPr>
                            </w:pPr>
                            <w:r w:rsidRPr="006F6A5B">
                              <w:rPr>
                                <w:b/>
                                <w:sz w:val="36"/>
                              </w:rPr>
                              <w:fldChar w:fldCharType="begin"/>
                            </w:r>
                            <w:r w:rsidRPr="006F6A5B">
                              <w:rPr>
                                <w:b/>
                                <w:sz w:val="36"/>
                              </w:rPr>
                              <w:instrText xml:space="preserve"> DATE  \@ "yyyy"  \* MERGEFORMAT </w:instrText>
                            </w:r>
                            <w:r w:rsidRPr="006F6A5B">
                              <w:rPr>
                                <w:b/>
                                <w:sz w:val="36"/>
                              </w:rPr>
                              <w:fldChar w:fldCharType="separate"/>
                            </w:r>
                            <w:r>
                              <w:rPr>
                                <w:b/>
                                <w:noProof/>
                                <w:sz w:val="36"/>
                              </w:rPr>
                              <w:t>2020</w:t>
                            </w:r>
                            <w:r w:rsidRPr="006F6A5B">
                              <w:rPr>
                                <w:b/>
                                <w:sz w:val="3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BBA150" id="Text Box 10" o:spid="_x0000_s1033" type="#_x0000_t202" style="position:absolute;margin-left:205.25pt;margin-top:125.7pt;width:285.2pt;height:31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" filled="f" stroked="f">
                <v:textbox>
                  <w:txbxContent>
                    <w:p w14:paraId="0F0E743B" w14:textId="77777777" w:rsidR="00D63278" w:rsidRPr="006F6A5B" w:rsidRDefault="00D63278" w:rsidP="00D63278">
                      <w:pPr>
                        <w:jc w:val="right"/>
                        <w:rPr>
                          <w:b/>
                          <w:sz w:val="36"/>
                        </w:rPr>
                      </w:pPr>
                      <w:r w:rsidRPr="006F6A5B">
                        <w:rPr>
                          <w:b/>
                          <w:sz w:val="36"/>
                        </w:rPr>
                        <w:fldChar w:fldCharType="begin"/>
                      </w:r>
                      <w:r w:rsidRPr="006F6A5B">
                        <w:rPr>
                          <w:b/>
                          <w:sz w:val="36"/>
                        </w:rPr>
                        <w:instrText xml:space="preserve"> DATE  \@ "yyyy"  \* MERGEFORMAT </w:instrText>
                      </w:r>
                      <w:r w:rsidRPr="006F6A5B">
                        <w:rPr>
                          <w:b/>
                          <w:sz w:val="36"/>
                        </w:rPr>
                        <w:fldChar w:fldCharType="separate"/>
                      </w:r>
                      <w:r>
                        <w:rPr>
                          <w:b/>
                          <w:noProof/>
                          <w:sz w:val="36"/>
                        </w:rPr>
                        <w:t>2020</w:t>
                      </w:r>
                      <w:r w:rsidRPr="006F6A5B">
                        <w:rPr>
                          <w:b/>
                          <w:sz w:val="36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14:paraId="5B0EF4A0" w14:textId="091FEE8E" w:rsidR="00D63278" w:rsidRPr="00D80012" w:rsidRDefault="00D80012" w:rsidP="00D63278">
      <w:pPr>
        <w:rPr>
          <w:rFonts w:ascii="Bahnschrift" w:hAnsi="Bahnschrift"/>
          <w:b/>
          <w:bCs/>
          <w:sz w:val="32"/>
          <w:szCs w:val="32"/>
        </w:rPr>
      </w:pPr>
      <w:r w:rsidRPr="00D80012">
        <w:rPr>
          <w:rFonts w:ascii="Bahnschrift" w:hAnsi="Bahnschrift"/>
          <w:b/>
          <w:bCs/>
          <w:sz w:val="32"/>
          <w:szCs w:val="32"/>
        </w:rPr>
        <w:lastRenderedPageBreak/>
        <w:t>Introducción:</w:t>
      </w:r>
    </w:p>
    <w:p w14:paraId="51209C98" w14:textId="654D0019" w:rsidR="00D80012" w:rsidRDefault="00D80012" w:rsidP="00D63278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 xml:space="preserve">En el siguiente documento se describirá el uso del compilador </w:t>
      </w:r>
      <w:r w:rsidRPr="00D80012">
        <w:rPr>
          <w:rFonts w:ascii="Bahnschrift" w:hAnsi="Bahnschrift"/>
          <w:b/>
          <w:bCs/>
          <w:sz w:val="28"/>
          <w:szCs w:val="28"/>
        </w:rPr>
        <w:t>“Master”,</w:t>
      </w:r>
      <w:r>
        <w:rPr>
          <w:rFonts w:ascii="Bahnschrift" w:hAnsi="Bahnschrift"/>
          <w:sz w:val="28"/>
          <w:szCs w:val="28"/>
        </w:rPr>
        <w:t xml:space="preserve"> </w:t>
      </w:r>
      <w:r w:rsidRPr="00D80012">
        <w:rPr>
          <w:rFonts w:ascii="Bahnschrift" w:hAnsi="Bahnschrift"/>
          <w:sz w:val="28"/>
          <w:szCs w:val="28"/>
        </w:rPr>
        <w:t xml:space="preserve">cual es un compilador desarrollado en </w:t>
      </w:r>
      <w:proofErr w:type="spellStart"/>
      <w:r w:rsidRPr="00D80012">
        <w:rPr>
          <w:rFonts w:ascii="Bahnschrift" w:hAnsi="Bahnschrift"/>
          <w:sz w:val="28"/>
          <w:szCs w:val="28"/>
        </w:rPr>
        <w:t>JavaCC</w:t>
      </w:r>
      <w:proofErr w:type="spellEnd"/>
      <w:r w:rsidRPr="00D80012">
        <w:rPr>
          <w:rFonts w:ascii="Bahnschrift" w:hAnsi="Bahnschrift"/>
          <w:sz w:val="28"/>
          <w:szCs w:val="28"/>
        </w:rPr>
        <w:t xml:space="preserve"> del lenguaje básico de programación </w:t>
      </w:r>
      <w:r>
        <w:rPr>
          <w:rFonts w:ascii="Bahnschrift" w:hAnsi="Bahnschrift"/>
          <w:sz w:val="28"/>
          <w:szCs w:val="28"/>
        </w:rPr>
        <w:t>“</w:t>
      </w:r>
      <w:r w:rsidRPr="00D80012">
        <w:rPr>
          <w:rFonts w:ascii="Bahnschrift" w:hAnsi="Bahnschrift"/>
          <w:b/>
          <w:bCs/>
          <w:sz w:val="28"/>
          <w:szCs w:val="28"/>
        </w:rPr>
        <w:t>Cobra</w:t>
      </w:r>
      <w:r>
        <w:rPr>
          <w:rFonts w:ascii="Bahnschrift" w:hAnsi="Bahnschrift"/>
          <w:b/>
          <w:bCs/>
          <w:sz w:val="28"/>
          <w:szCs w:val="28"/>
        </w:rPr>
        <w:t>”</w:t>
      </w:r>
      <w:r w:rsidRPr="00D80012">
        <w:rPr>
          <w:rFonts w:ascii="Bahnschrift" w:hAnsi="Bahnschrift"/>
          <w:sz w:val="28"/>
          <w:szCs w:val="28"/>
        </w:rPr>
        <w:t xml:space="preserve">. </w:t>
      </w:r>
    </w:p>
    <w:p w14:paraId="7240A8A9" w14:textId="63421410" w:rsidR="00D80012" w:rsidRDefault="00D80012" w:rsidP="00D63278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>En este documento</w:t>
      </w:r>
      <w:r w:rsidRPr="00D80012">
        <w:rPr>
          <w:rFonts w:ascii="Bahnschrift" w:hAnsi="Bahnschrift"/>
          <w:sz w:val="28"/>
          <w:szCs w:val="28"/>
        </w:rPr>
        <w:t xml:space="preserve"> se engloban aspectos del manual del sistema, así como también del manual de usuario. Cabe decir que el compilador que se desarrolló</w:t>
      </w:r>
      <w:r>
        <w:rPr>
          <w:rFonts w:ascii="Bahnschrift" w:hAnsi="Bahnschrift"/>
          <w:sz w:val="28"/>
          <w:szCs w:val="28"/>
        </w:rPr>
        <w:t xml:space="preserve">, </w:t>
      </w:r>
      <w:r w:rsidRPr="00D80012">
        <w:rPr>
          <w:rFonts w:ascii="Bahnschrift" w:hAnsi="Bahnschrift"/>
          <w:sz w:val="28"/>
          <w:szCs w:val="28"/>
        </w:rPr>
        <w:t xml:space="preserve">cuenta únicamente con las dos primeras fases de un compilador, la fase léxica y la fase sintáctica. Se detallan en primer lugar los aspectos generales del lenguaje </w:t>
      </w:r>
      <w:r w:rsidRPr="00D80012">
        <w:rPr>
          <w:rFonts w:ascii="Bahnschrift" w:hAnsi="Bahnschrift"/>
          <w:b/>
          <w:bCs/>
          <w:sz w:val="28"/>
          <w:szCs w:val="28"/>
        </w:rPr>
        <w:t>“Cobra</w:t>
      </w:r>
      <w:r>
        <w:rPr>
          <w:rFonts w:ascii="Bahnschrift" w:hAnsi="Bahnschrift"/>
          <w:sz w:val="28"/>
          <w:szCs w:val="28"/>
        </w:rPr>
        <w:t>”</w:t>
      </w:r>
      <w:r w:rsidRPr="00D80012">
        <w:rPr>
          <w:rFonts w:ascii="Bahnschrift" w:hAnsi="Bahnschrift"/>
          <w:sz w:val="28"/>
          <w:szCs w:val="28"/>
        </w:rPr>
        <w:t xml:space="preserve"> como; palabras reservadas, tipos de datos, estructuras condicionales y ciclos</w:t>
      </w:r>
      <w:r w:rsidR="005A0E81">
        <w:rPr>
          <w:rFonts w:ascii="Bahnschrift" w:hAnsi="Bahnschrift"/>
          <w:sz w:val="28"/>
          <w:szCs w:val="28"/>
        </w:rPr>
        <w:t xml:space="preserve">, dicho lo anterior, para una compilación </w:t>
      </w:r>
      <w:r w:rsidRPr="00D80012">
        <w:rPr>
          <w:rFonts w:ascii="Bahnschrift" w:hAnsi="Bahnschrift"/>
          <w:sz w:val="28"/>
          <w:szCs w:val="28"/>
        </w:rPr>
        <w:t>c</w:t>
      </w:r>
      <w:r w:rsidR="005A0E81">
        <w:rPr>
          <w:rFonts w:ascii="Bahnschrift" w:hAnsi="Bahnschrift"/>
          <w:sz w:val="28"/>
          <w:szCs w:val="28"/>
        </w:rPr>
        <w:t xml:space="preserve">orrecta en el compilador </w:t>
      </w:r>
      <w:r w:rsidR="005A0E81" w:rsidRPr="00D80012">
        <w:rPr>
          <w:rFonts w:ascii="Bahnschrift" w:hAnsi="Bahnschrift"/>
          <w:sz w:val="28"/>
          <w:szCs w:val="28"/>
        </w:rPr>
        <w:t>“</w:t>
      </w:r>
      <w:r w:rsidRPr="005A0E81">
        <w:rPr>
          <w:rFonts w:ascii="Bahnschrift" w:hAnsi="Bahnschrift"/>
          <w:b/>
          <w:bCs/>
          <w:sz w:val="28"/>
          <w:szCs w:val="28"/>
        </w:rPr>
        <w:t>Master”</w:t>
      </w:r>
      <w:r w:rsidRPr="00D80012">
        <w:rPr>
          <w:rFonts w:ascii="Bahnschrift" w:hAnsi="Bahnschrift"/>
          <w:sz w:val="28"/>
          <w:szCs w:val="28"/>
        </w:rPr>
        <w:t xml:space="preserve"> es necesario conocer la sintaxis de</w:t>
      </w:r>
      <w:r w:rsidR="005A0E81">
        <w:rPr>
          <w:rFonts w:ascii="Bahnschrift" w:hAnsi="Bahnschrift"/>
          <w:sz w:val="28"/>
          <w:szCs w:val="28"/>
        </w:rPr>
        <w:t xml:space="preserve">l lenguaje </w:t>
      </w:r>
      <w:r w:rsidR="005A0E81" w:rsidRPr="005A0E81">
        <w:rPr>
          <w:rFonts w:ascii="Bahnschrift" w:hAnsi="Bahnschrift"/>
          <w:b/>
          <w:bCs/>
          <w:sz w:val="28"/>
          <w:szCs w:val="28"/>
        </w:rPr>
        <w:t>“Cobra”.</w:t>
      </w:r>
    </w:p>
    <w:p w14:paraId="0D4F4009" w14:textId="762EF638" w:rsidR="00D80012" w:rsidRDefault="00D80012" w:rsidP="00D63278">
      <w:pPr>
        <w:rPr>
          <w:rFonts w:ascii="Bahnschrift" w:hAnsi="Bahnschrift"/>
          <w:sz w:val="28"/>
          <w:szCs w:val="28"/>
        </w:rPr>
      </w:pPr>
      <w:r w:rsidRPr="00D80012">
        <w:rPr>
          <w:rFonts w:ascii="Bahnschrift" w:hAnsi="Bahnschrift"/>
          <w:sz w:val="28"/>
          <w:szCs w:val="28"/>
        </w:rPr>
        <w:t xml:space="preserve"> E</w:t>
      </w:r>
      <w:r>
        <w:rPr>
          <w:rFonts w:ascii="Bahnschrift" w:hAnsi="Bahnschrift"/>
          <w:sz w:val="28"/>
          <w:szCs w:val="28"/>
        </w:rPr>
        <w:t xml:space="preserve">ste documente se describe detalladamente el uso y </w:t>
      </w:r>
      <w:r w:rsidRPr="00D80012">
        <w:rPr>
          <w:rFonts w:ascii="Bahnschrift" w:hAnsi="Bahnschrift"/>
          <w:sz w:val="28"/>
          <w:szCs w:val="28"/>
        </w:rPr>
        <w:t>las estructuras que definen la sintaxis del lenguaje como</w:t>
      </w:r>
      <w:r w:rsidR="005A0E81">
        <w:rPr>
          <w:rFonts w:ascii="Bahnschrift" w:hAnsi="Bahnschrift"/>
          <w:sz w:val="28"/>
          <w:szCs w:val="28"/>
        </w:rPr>
        <w:t xml:space="preserve">, </w:t>
      </w:r>
      <w:r w:rsidRPr="00D80012">
        <w:rPr>
          <w:rFonts w:ascii="Bahnschrift" w:hAnsi="Bahnschrift"/>
          <w:sz w:val="28"/>
          <w:szCs w:val="28"/>
        </w:rPr>
        <w:t>las expresiones regulares y las gramáticas libres de contexto.</w:t>
      </w:r>
    </w:p>
    <w:p w14:paraId="11CDD6F8" w14:textId="34584A93" w:rsidR="00D80012" w:rsidRPr="00D80012" w:rsidRDefault="00D80012" w:rsidP="00D63278">
      <w:pPr>
        <w:rPr>
          <w:rFonts w:ascii="Bahnschrift" w:hAnsi="Bahnschrift"/>
          <w:b/>
          <w:bCs/>
          <w:sz w:val="44"/>
          <w:szCs w:val="44"/>
        </w:rPr>
      </w:pPr>
      <w:r w:rsidRPr="00D80012">
        <w:rPr>
          <w:rFonts w:ascii="Bahnschrift" w:hAnsi="Bahnschrift"/>
          <w:sz w:val="28"/>
          <w:szCs w:val="28"/>
        </w:rPr>
        <w:t xml:space="preserve"> </w:t>
      </w:r>
    </w:p>
    <w:p w14:paraId="30DE140E" w14:textId="52B42923" w:rsidR="00D80012" w:rsidRDefault="00D80012" w:rsidP="00D63278">
      <w:pPr>
        <w:rPr>
          <w:b/>
          <w:bCs/>
          <w:sz w:val="36"/>
          <w:szCs w:val="36"/>
        </w:rPr>
      </w:pPr>
    </w:p>
    <w:p w14:paraId="649B0B90" w14:textId="2B178A13" w:rsidR="00D80012" w:rsidRDefault="00D80012" w:rsidP="00D63278">
      <w:pPr>
        <w:rPr>
          <w:b/>
          <w:bCs/>
          <w:sz w:val="36"/>
          <w:szCs w:val="36"/>
        </w:rPr>
      </w:pPr>
    </w:p>
    <w:p w14:paraId="4118D0EC" w14:textId="7013B54A" w:rsidR="00D80012" w:rsidRDefault="00D80012" w:rsidP="00D63278">
      <w:pPr>
        <w:rPr>
          <w:b/>
          <w:bCs/>
          <w:sz w:val="36"/>
          <w:szCs w:val="36"/>
        </w:rPr>
      </w:pPr>
    </w:p>
    <w:p w14:paraId="3F1EC3A1" w14:textId="1A43D91F" w:rsidR="00D80012" w:rsidRDefault="00D80012" w:rsidP="00D63278">
      <w:pPr>
        <w:rPr>
          <w:b/>
          <w:bCs/>
          <w:sz w:val="36"/>
          <w:szCs w:val="36"/>
        </w:rPr>
      </w:pPr>
    </w:p>
    <w:p w14:paraId="37ED47BD" w14:textId="24E5F075" w:rsidR="00D80012" w:rsidRDefault="00D80012" w:rsidP="00D63278">
      <w:pPr>
        <w:rPr>
          <w:b/>
          <w:bCs/>
          <w:sz w:val="36"/>
          <w:szCs w:val="36"/>
        </w:rPr>
      </w:pPr>
    </w:p>
    <w:p w14:paraId="24468755" w14:textId="40C27EA7" w:rsidR="00D80012" w:rsidRDefault="00D80012" w:rsidP="00D63278">
      <w:pPr>
        <w:rPr>
          <w:b/>
          <w:bCs/>
          <w:sz w:val="36"/>
          <w:szCs w:val="36"/>
        </w:rPr>
      </w:pPr>
    </w:p>
    <w:p w14:paraId="00819E0B" w14:textId="0798C984" w:rsidR="00D80012" w:rsidRDefault="00D80012" w:rsidP="00D63278">
      <w:pPr>
        <w:rPr>
          <w:b/>
          <w:bCs/>
          <w:sz w:val="36"/>
          <w:szCs w:val="36"/>
        </w:rPr>
      </w:pPr>
    </w:p>
    <w:p w14:paraId="0B77854E" w14:textId="0341B0BB" w:rsidR="00D80012" w:rsidRDefault="00D80012" w:rsidP="00D63278">
      <w:pPr>
        <w:rPr>
          <w:b/>
          <w:bCs/>
          <w:sz w:val="36"/>
          <w:szCs w:val="36"/>
        </w:rPr>
      </w:pPr>
    </w:p>
    <w:p w14:paraId="49D566EF" w14:textId="77777777" w:rsidR="000D4B44" w:rsidRDefault="000D4B44" w:rsidP="000D4B44">
      <w:pPr>
        <w:rPr>
          <w:b/>
          <w:bCs/>
          <w:sz w:val="36"/>
          <w:szCs w:val="36"/>
        </w:rPr>
      </w:pPr>
    </w:p>
    <w:p w14:paraId="615C3862" w14:textId="78339375" w:rsidR="005A0E81" w:rsidRPr="000D4B44" w:rsidRDefault="000D4B44" w:rsidP="000D4B44">
      <w:pPr>
        <w:rPr>
          <w:rFonts w:ascii="Century" w:hAnsi="Century"/>
          <w:b/>
          <w:bCs/>
          <w:color w:val="FFFFFF" w:themeColor="background1"/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DACDDB9" wp14:editId="489BE1CD">
                <wp:simplePos x="0" y="0"/>
                <wp:positionH relativeFrom="column">
                  <wp:posOffset>-992212</wp:posOffset>
                </wp:positionH>
                <wp:positionV relativeFrom="paragraph">
                  <wp:posOffset>-504775</wp:posOffset>
                </wp:positionV>
                <wp:extent cx="3261360" cy="641496"/>
                <wp:effectExtent l="0" t="0" r="15240" b="25400"/>
                <wp:wrapNone/>
                <wp:docPr id="21" name="Rectángulo: esquinas diagonales cortada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1360" cy="641496"/>
                        </a:xfrm>
                        <a:prstGeom prst="snip2DiagRect">
                          <a:avLst>
                            <a:gd name="adj1" fmla="val 0"/>
                            <a:gd name="adj2" fmla="val 50000"/>
                          </a:avLst>
                        </a:prstGeom>
                        <a:noFill/>
                        <a:ln w="190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012F31" id="Rectángulo: esquinas diagonales cortadas 21" o:spid="_x0000_s1026" style="position:absolute;margin-left:-78.15pt;margin-top:-39.75pt;width:256.8pt;height:50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261360,6414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" path="m,l2940612,r320748,320748l3261360,641496r,l320748,641496,,320748,,xe" filled="f" strokecolor="white [3212]" strokeweight="1.5pt">
                <v:stroke joinstyle="miter"/>
                <v:path arrowok="t" o:connecttype="custom" o:connectlocs="0,0;2940612,0;3261360,320748;3261360,641496;3261360,641496;320748,641496;0,320748;0,0" o:connectangles="0,0,0,0,0,0,0,0"/>
              </v:shape>
            </w:pict>
          </mc:Fallback>
        </mc:AlternateContent>
      </w:r>
      <w:r w:rsidRPr="000D4B44"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60BEDC13" wp14:editId="052A6CA5">
                <wp:simplePos x="0" y="0"/>
                <wp:positionH relativeFrom="page">
                  <wp:align>left</wp:align>
                </wp:positionH>
                <wp:positionV relativeFrom="paragraph">
                  <wp:posOffset>-556993</wp:posOffset>
                </wp:positionV>
                <wp:extent cx="3402623" cy="756138"/>
                <wp:effectExtent l="0" t="0" r="26670" b="25400"/>
                <wp:wrapNone/>
                <wp:docPr id="17" name="Rectángulo: esquinas diagonales cortada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2623" cy="756138"/>
                        </a:xfrm>
                        <a:prstGeom prst="snip2DiagRect">
                          <a:avLst>
                            <a:gd name="adj1" fmla="val 0"/>
                            <a:gd name="adj2" fmla="val 50000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A62411" w14:textId="3A82D950" w:rsidR="000D4B44" w:rsidRPr="000D4B44" w:rsidRDefault="000D4B44" w:rsidP="000D4B44">
                            <w:pPr>
                              <w:jc w:val="center"/>
                              <w:rPr>
                                <w:rFonts w:ascii="Century" w:hAnsi="Century"/>
                                <w:sz w:val="40"/>
                                <w:szCs w:val="40"/>
                              </w:rPr>
                            </w:pPr>
                            <w:r w:rsidRPr="000D4B44">
                              <w:rPr>
                                <w:rFonts w:ascii="Century" w:hAnsi="Century"/>
                                <w:sz w:val="40"/>
                                <w:szCs w:val="40"/>
                              </w:rPr>
                              <w:t xml:space="preserve">Definición del proyecto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BEDC13" id="Rectángulo: esquinas diagonales cortadas 17" o:spid="_x0000_s1034" style="position:absolute;margin-left:0;margin-top:-43.85pt;width:267.9pt;height:59.55pt;z-index:-25164288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coordsize="3402623,75613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" adj="-11796480,,5400" path="m,l3024554,r378069,378069l3402623,756138r,l378069,756138,,378069,,xe" fillcolor="black [3200]" strokecolor="black [1600]" strokeweight="1pt">
                <v:stroke joinstyle="miter"/>
                <v:formulas/>
                <v:path arrowok="t" o:connecttype="custom" o:connectlocs="0,0;3024554,0;3402623,378069;3402623,756138;3402623,756138;378069,756138;0,378069;0,0" o:connectangles="0,0,0,0,0,0,0,0" textboxrect="0,0,3402623,756138"/>
                <v:textbox>
                  <w:txbxContent>
                    <w:p w14:paraId="0EA62411" w14:textId="3A82D950" w:rsidR="000D4B44" w:rsidRPr="000D4B44" w:rsidRDefault="000D4B44" w:rsidP="000D4B44">
                      <w:pPr>
                        <w:jc w:val="center"/>
                        <w:rPr>
                          <w:rFonts w:ascii="Century" w:hAnsi="Century"/>
                          <w:sz w:val="40"/>
                          <w:szCs w:val="40"/>
                        </w:rPr>
                      </w:pPr>
                      <w:r w:rsidRPr="000D4B44">
                        <w:rPr>
                          <w:rFonts w:ascii="Century" w:hAnsi="Century"/>
                          <w:sz w:val="40"/>
                          <w:szCs w:val="40"/>
                        </w:rPr>
                        <w:t xml:space="preserve">Definición del proyecto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79440EA" w14:textId="7F380992" w:rsidR="005A0E81" w:rsidRDefault="005A0E81" w:rsidP="005A0E81">
      <w:pPr>
        <w:pStyle w:val="Prrafodelista"/>
        <w:ind w:left="360"/>
        <w:rPr>
          <w:rFonts w:ascii="Century" w:hAnsi="Century"/>
          <w:sz w:val="28"/>
          <w:szCs w:val="28"/>
        </w:rPr>
      </w:pPr>
      <w:r w:rsidRPr="005A0E81">
        <w:rPr>
          <w:rFonts w:ascii="Century" w:hAnsi="Century"/>
          <w:sz w:val="28"/>
          <w:szCs w:val="28"/>
        </w:rPr>
        <w:t>Como parte de la materia</w:t>
      </w:r>
      <w:r>
        <w:rPr>
          <w:rFonts w:ascii="Century" w:hAnsi="Century"/>
          <w:sz w:val="28"/>
          <w:szCs w:val="28"/>
        </w:rPr>
        <w:t xml:space="preserve"> de lenguajes y autómatas, se presenta el siguiente proyecto de la creación de un compilador en las primeras dos fases.</w:t>
      </w:r>
    </w:p>
    <w:p w14:paraId="1BFC9B89" w14:textId="44E7A020" w:rsidR="005A0E81" w:rsidRDefault="005A0E81" w:rsidP="005A0E81">
      <w:pPr>
        <w:pStyle w:val="Prrafodelista"/>
        <w:ind w:left="360"/>
        <w:rPr>
          <w:rFonts w:ascii="Century" w:hAnsi="Century"/>
          <w:sz w:val="28"/>
          <w:szCs w:val="28"/>
        </w:rPr>
      </w:pPr>
    </w:p>
    <w:p w14:paraId="1E3C6659" w14:textId="02107070" w:rsidR="00D80012" w:rsidRDefault="005A0E81" w:rsidP="00D63278">
      <w:pPr>
        <w:pStyle w:val="Prrafodelista"/>
        <w:numPr>
          <w:ilvl w:val="0"/>
          <w:numId w:val="2"/>
        </w:numPr>
        <w:rPr>
          <w:rFonts w:ascii="Century" w:hAnsi="Century"/>
          <w:sz w:val="28"/>
          <w:szCs w:val="28"/>
        </w:rPr>
      </w:pPr>
      <w:r w:rsidRPr="005A0E81">
        <w:rPr>
          <w:rFonts w:ascii="Century" w:hAnsi="Century"/>
          <w:b/>
          <w:bCs/>
          <w:sz w:val="28"/>
          <w:szCs w:val="28"/>
        </w:rPr>
        <w:t>Nombre del compilador:</w:t>
      </w:r>
      <w:r>
        <w:rPr>
          <w:rFonts w:ascii="Century" w:hAnsi="Century"/>
          <w:sz w:val="28"/>
          <w:szCs w:val="28"/>
        </w:rPr>
        <w:t xml:space="preserve"> “Master”</w:t>
      </w:r>
    </w:p>
    <w:p w14:paraId="4BB63527" w14:textId="77777777" w:rsidR="000D4B44" w:rsidRPr="000D4B44" w:rsidRDefault="000D4B44" w:rsidP="000D4B44">
      <w:pPr>
        <w:pStyle w:val="Prrafodelista"/>
        <w:ind w:left="1080"/>
        <w:rPr>
          <w:rFonts w:ascii="Century" w:hAnsi="Century"/>
          <w:sz w:val="28"/>
          <w:szCs w:val="28"/>
        </w:rPr>
      </w:pPr>
    </w:p>
    <w:p w14:paraId="44C1978C" w14:textId="3E6C95FA" w:rsidR="00D80012" w:rsidRDefault="005A0E81" w:rsidP="00D63278">
      <w:pPr>
        <w:rPr>
          <w:rFonts w:ascii="Century" w:hAnsi="Century"/>
          <w:sz w:val="28"/>
          <w:szCs w:val="28"/>
        </w:rPr>
      </w:pPr>
      <w:r w:rsidRPr="000D4B44">
        <w:rPr>
          <w:rFonts w:ascii="Century" w:hAnsi="Century"/>
          <w:sz w:val="28"/>
          <w:szCs w:val="28"/>
        </w:rPr>
        <w:t>Para este compilador fue necesario la creación de un lenguaje de programación básico</w:t>
      </w:r>
      <w:r w:rsidR="000D4B44">
        <w:rPr>
          <w:rFonts w:ascii="Century" w:hAnsi="Century"/>
          <w:sz w:val="28"/>
          <w:szCs w:val="28"/>
        </w:rPr>
        <w:t xml:space="preserve"> basado en el lenguaje Python</w:t>
      </w:r>
      <w:r w:rsidRPr="000D4B44">
        <w:rPr>
          <w:rFonts w:ascii="Century" w:hAnsi="Century"/>
          <w:sz w:val="28"/>
          <w:szCs w:val="28"/>
        </w:rPr>
        <w:t xml:space="preserve">, </w:t>
      </w:r>
      <w:r w:rsidR="000D4B44">
        <w:rPr>
          <w:rFonts w:ascii="Century" w:hAnsi="Century"/>
          <w:sz w:val="28"/>
          <w:szCs w:val="28"/>
        </w:rPr>
        <w:t>con el fin de probar las primeras dos fases del compilador.</w:t>
      </w:r>
    </w:p>
    <w:p w14:paraId="3CC3AACB" w14:textId="2F7E2104" w:rsidR="000D4B44" w:rsidRDefault="000D4B44" w:rsidP="000D4B44">
      <w:pPr>
        <w:pStyle w:val="Prrafodelista"/>
        <w:numPr>
          <w:ilvl w:val="0"/>
          <w:numId w:val="2"/>
        </w:numPr>
        <w:rPr>
          <w:rFonts w:ascii="Century" w:hAnsi="Century"/>
          <w:b/>
          <w:bCs/>
          <w:sz w:val="28"/>
          <w:szCs w:val="28"/>
        </w:rPr>
      </w:pPr>
      <w:r w:rsidRPr="000D4B44">
        <w:rPr>
          <w:rFonts w:ascii="Century" w:hAnsi="Century"/>
          <w:b/>
          <w:bCs/>
          <w:sz w:val="28"/>
          <w:szCs w:val="28"/>
        </w:rPr>
        <w:t>Nombre del lenguaje</w:t>
      </w:r>
      <w:r>
        <w:rPr>
          <w:rFonts w:ascii="Century" w:hAnsi="Century"/>
          <w:b/>
          <w:bCs/>
          <w:sz w:val="28"/>
          <w:szCs w:val="28"/>
        </w:rPr>
        <w:t>: “</w:t>
      </w:r>
      <w:r w:rsidRPr="000D4B44">
        <w:rPr>
          <w:rFonts w:ascii="Century" w:hAnsi="Century"/>
          <w:sz w:val="28"/>
          <w:szCs w:val="28"/>
        </w:rPr>
        <w:t>Cobra</w:t>
      </w:r>
      <w:r>
        <w:rPr>
          <w:rFonts w:ascii="Century" w:hAnsi="Century"/>
          <w:b/>
          <w:bCs/>
          <w:sz w:val="28"/>
          <w:szCs w:val="28"/>
        </w:rPr>
        <w:t>”</w:t>
      </w:r>
    </w:p>
    <w:p w14:paraId="14C55DB7" w14:textId="77777777" w:rsidR="000D4B44" w:rsidRDefault="000D4B44" w:rsidP="000D4B44">
      <w:pPr>
        <w:pStyle w:val="Prrafodelista"/>
        <w:ind w:left="1080"/>
        <w:rPr>
          <w:rFonts w:ascii="Century" w:hAnsi="Century"/>
          <w:b/>
          <w:bCs/>
          <w:sz w:val="28"/>
          <w:szCs w:val="28"/>
        </w:rPr>
      </w:pPr>
    </w:p>
    <w:p w14:paraId="5572A929" w14:textId="2AD05DBE" w:rsidR="000D4B44" w:rsidRPr="000D4B44" w:rsidRDefault="000D4B44" w:rsidP="000D4B44">
      <w:pPr>
        <w:pStyle w:val="Prrafodelista"/>
        <w:ind w:left="1080"/>
        <w:rPr>
          <w:rFonts w:ascii="Century" w:hAnsi="Century"/>
          <w:b/>
          <w:bCs/>
          <w:sz w:val="28"/>
          <w:szCs w:val="28"/>
        </w:rPr>
      </w:pPr>
    </w:p>
    <w:p w14:paraId="08FB9717" w14:textId="3E8EC178" w:rsidR="000D4B44" w:rsidRPr="000D4B44" w:rsidRDefault="000D4B44" w:rsidP="000D4B44">
      <w:pPr>
        <w:pStyle w:val="Prrafodelista"/>
        <w:ind w:left="0"/>
        <w:rPr>
          <w:rFonts w:ascii="Century" w:hAnsi="Century"/>
          <w:b/>
          <w:bCs/>
          <w:sz w:val="28"/>
          <w:szCs w:val="28"/>
        </w:rPr>
      </w:pPr>
      <w:r w:rsidRPr="000D4B44">
        <w:rPr>
          <w:rFonts w:ascii="Century" w:hAnsi="Century"/>
          <w:b/>
          <w:bCs/>
          <w:sz w:val="28"/>
          <w:szCs w:val="28"/>
        </w:rPr>
        <w:t xml:space="preserve">Descripción del lenguaje </w:t>
      </w:r>
      <w:r>
        <w:rPr>
          <w:rFonts w:ascii="Century" w:hAnsi="Century"/>
          <w:b/>
          <w:bCs/>
          <w:sz w:val="28"/>
          <w:szCs w:val="28"/>
        </w:rPr>
        <w:t>“cobra”</w:t>
      </w:r>
    </w:p>
    <w:p w14:paraId="68A2254E" w14:textId="77777777" w:rsidR="000D4B44" w:rsidRPr="000D4B44" w:rsidRDefault="000D4B44" w:rsidP="000D4B44">
      <w:pPr>
        <w:pStyle w:val="Prrafodelista"/>
        <w:ind w:left="0"/>
        <w:rPr>
          <w:rFonts w:ascii="Century" w:hAnsi="Century"/>
          <w:sz w:val="28"/>
          <w:szCs w:val="28"/>
        </w:rPr>
      </w:pPr>
    </w:p>
    <w:p w14:paraId="16A8FF51" w14:textId="1EDA0C59" w:rsidR="000D4B44" w:rsidRPr="000D4B44" w:rsidRDefault="000D4B44" w:rsidP="000D4B44">
      <w:pPr>
        <w:pStyle w:val="Prrafodelista"/>
        <w:ind w:left="0"/>
        <w:rPr>
          <w:rFonts w:ascii="Century" w:hAnsi="Century"/>
          <w:sz w:val="28"/>
          <w:szCs w:val="28"/>
        </w:rPr>
      </w:pPr>
      <w:r w:rsidRPr="000D4B44">
        <w:rPr>
          <w:rFonts w:ascii="Century" w:hAnsi="Century"/>
          <w:sz w:val="28"/>
          <w:szCs w:val="28"/>
        </w:rPr>
        <w:t xml:space="preserve">Utilización del lenguaje </w:t>
      </w:r>
      <w:r>
        <w:rPr>
          <w:rFonts w:ascii="Century" w:hAnsi="Century"/>
          <w:sz w:val="28"/>
          <w:szCs w:val="28"/>
        </w:rPr>
        <w:t>ingles</w:t>
      </w:r>
      <w:r w:rsidRPr="000D4B44">
        <w:rPr>
          <w:rFonts w:ascii="Century" w:hAnsi="Century"/>
          <w:sz w:val="28"/>
          <w:szCs w:val="28"/>
        </w:rPr>
        <w:t xml:space="preserve">, en combinación con algunos símbolos que nos permiten crear los comandos necesarios para que el programa pueda reconocerlos y ejecutar las líneas de código para su </w:t>
      </w:r>
      <w:r w:rsidRPr="000D4B44">
        <w:rPr>
          <w:rFonts w:ascii="Century" w:hAnsi="Century"/>
          <w:sz w:val="28"/>
          <w:szCs w:val="28"/>
        </w:rPr>
        <w:t>fácil</w:t>
      </w:r>
      <w:r w:rsidRPr="000D4B44">
        <w:rPr>
          <w:rFonts w:ascii="Century" w:hAnsi="Century"/>
          <w:sz w:val="28"/>
          <w:szCs w:val="28"/>
        </w:rPr>
        <w:t xml:space="preserve"> aprendizaje y rápida ejecución.</w:t>
      </w:r>
    </w:p>
    <w:p w14:paraId="32E9910E" w14:textId="456E9B48" w:rsidR="000D4B44" w:rsidRDefault="000D4B44" w:rsidP="000D4B44">
      <w:pPr>
        <w:pStyle w:val="Prrafodelista"/>
        <w:ind w:left="1080"/>
        <w:rPr>
          <w:rFonts w:ascii="Century" w:hAnsi="Century"/>
          <w:b/>
          <w:bCs/>
          <w:sz w:val="28"/>
          <w:szCs w:val="28"/>
        </w:rPr>
      </w:pPr>
    </w:p>
    <w:p w14:paraId="3F47E0CA" w14:textId="77777777" w:rsidR="000D4B44" w:rsidRPr="000D4B44" w:rsidRDefault="000D4B44" w:rsidP="000D4B44">
      <w:pPr>
        <w:pStyle w:val="Prrafodelista"/>
        <w:ind w:left="1080"/>
        <w:rPr>
          <w:rFonts w:ascii="Century" w:hAnsi="Century"/>
          <w:b/>
          <w:bCs/>
          <w:sz w:val="28"/>
          <w:szCs w:val="28"/>
        </w:rPr>
      </w:pPr>
    </w:p>
    <w:p w14:paraId="7D9F9B88" w14:textId="3B3937CB" w:rsidR="000D4B44" w:rsidRPr="000D4B44" w:rsidRDefault="000D4B44" w:rsidP="00D63278">
      <w:pPr>
        <w:rPr>
          <w:rFonts w:ascii="Century" w:hAnsi="Century"/>
          <w:b/>
          <w:bCs/>
          <w:sz w:val="28"/>
          <w:szCs w:val="28"/>
        </w:rPr>
      </w:pPr>
      <w:r w:rsidRPr="000D4B44">
        <w:rPr>
          <w:rFonts w:ascii="Century" w:hAnsi="Century"/>
          <w:b/>
          <w:bCs/>
          <w:sz w:val="28"/>
          <w:szCs w:val="28"/>
        </w:rPr>
        <w:t xml:space="preserve">Diferencia entre </w:t>
      </w:r>
      <w:r w:rsidRPr="000D4B44">
        <w:rPr>
          <w:rFonts w:ascii="Century" w:hAnsi="Century"/>
          <w:b/>
          <w:bCs/>
          <w:i/>
          <w:iCs/>
          <w:sz w:val="28"/>
          <w:szCs w:val="28"/>
        </w:rPr>
        <w:t>Master</w:t>
      </w:r>
      <w:r>
        <w:rPr>
          <w:rFonts w:ascii="Century" w:hAnsi="Century"/>
          <w:b/>
          <w:bCs/>
          <w:i/>
          <w:iCs/>
          <w:sz w:val="28"/>
          <w:szCs w:val="28"/>
        </w:rPr>
        <w:t xml:space="preserve">  </w:t>
      </w:r>
      <w:r w:rsidRPr="000D4B44">
        <w:rPr>
          <w:rFonts w:ascii="Century" w:hAnsi="Century"/>
          <w:b/>
          <w:bCs/>
          <w:sz w:val="28"/>
          <w:szCs w:val="28"/>
        </w:rPr>
        <w:t>y</w:t>
      </w:r>
      <w:r w:rsidRPr="000D4B44">
        <w:rPr>
          <w:rFonts w:ascii="Century" w:hAnsi="Century"/>
          <w:b/>
          <w:bCs/>
          <w:sz w:val="28"/>
          <w:szCs w:val="28"/>
        </w:rPr>
        <w:t xml:space="preserve"> </w:t>
      </w:r>
      <w:r w:rsidRPr="000D4B44">
        <w:rPr>
          <w:rFonts w:ascii="Century" w:hAnsi="Century"/>
          <w:b/>
          <w:bCs/>
          <w:i/>
          <w:iCs/>
          <w:sz w:val="28"/>
          <w:szCs w:val="28"/>
        </w:rPr>
        <w:t>Cobra</w:t>
      </w:r>
    </w:p>
    <w:p w14:paraId="5AF9A287" w14:textId="5F49289B" w:rsidR="00A53BEF" w:rsidRDefault="000D4B44" w:rsidP="00A53BEF">
      <w:pPr>
        <w:rPr>
          <w:rFonts w:ascii="Century" w:hAnsi="Century"/>
          <w:color w:val="000000" w:themeColor="text1"/>
          <w:sz w:val="28"/>
          <w:szCs w:val="28"/>
        </w:rPr>
      </w:pPr>
      <w:r w:rsidRPr="00A53BEF">
        <w:rPr>
          <w:rFonts w:ascii="Century" w:hAnsi="Century"/>
          <w:i/>
          <w:iCs/>
          <w:color w:val="000000" w:themeColor="text1"/>
          <w:sz w:val="28"/>
          <w:szCs w:val="28"/>
        </w:rPr>
        <w:t>Master</w:t>
      </w:r>
      <w:r w:rsidRPr="00A53BEF">
        <w:rPr>
          <w:rFonts w:ascii="Century" w:hAnsi="Century"/>
          <w:color w:val="000000" w:themeColor="text1"/>
          <w:sz w:val="28"/>
          <w:szCs w:val="28"/>
        </w:rPr>
        <w:t>, es el nombre del compilador, el nombre del proyecto</w:t>
      </w:r>
      <w:r w:rsidRPr="00A53BEF">
        <w:rPr>
          <w:rFonts w:ascii="Century" w:hAnsi="Century"/>
          <w:color w:val="000000" w:themeColor="text1"/>
          <w:sz w:val="28"/>
          <w:szCs w:val="28"/>
        </w:rPr>
        <w:t xml:space="preserve"> que se desarrolló para la materia</w:t>
      </w:r>
      <w:r w:rsidRPr="00A53BEF">
        <w:rPr>
          <w:rFonts w:ascii="Century" w:hAnsi="Century"/>
          <w:color w:val="000000" w:themeColor="text1"/>
          <w:sz w:val="28"/>
          <w:szCs w:val="28"/>
        </w:rPr>
        <w:t xml:space="preserve">, en cambio </w:t>
      </w:r>
      <w:r w:rsidRPr="00A53BEF">
        <w:rPr>
          <w:rFonts w:ascii="Century" w:hAnsi="Century"/>
          <w:i/>
          <w:iCs/>
          <w:color w:val="000000" w:themeColor="text1"/>
          <w:sz w:val="28"/>
          <w:szCs w:val="28"/>
        </w:rPr>
        <w:t>Cobra</w:t>
      </w:r>
      <w:r w:rsidRPr="00A53BEF">
        <w:rPr>
          <w:rFonts w:ascii="Century" w:hAnsi="Century"/>
          <w:color w:val="000000" w:themeColor="text1"/>
          <w:sz w:val="28"/>
          <w:szCs w:val="28"/>
        </w:rPr>
        <w:t xml:space="preserve"> es el lenguaje que se implementa en el compilador; por lo tanto, el compilador </w:t>
      </w:r>
      <w:r w:rsidRPr="00A53BEF">
        <w:rPr>
          <w:rFonts w:ascii="Century" w:hAnsi="Century"/>
          <w:i/>
          <w:iCs/>
          <w:color w:val="000000" w:themeColor="text1"/>
          <w:sz w:val="28"/>
          <w:szCs w:val="28"/>
        </w:rPr>
        <w:t>Master</w:t>
      </w:r>
      <w:r w:rsidRPr="00A53BEF">
        <w:rPr>
          <w:rFonts w:ascii="Century" w:hAnsi="Century"/>
          <w:color w:val="000000" w:themeColor="text1"/>
          <w:sz w:val="28"/>
          <w:szCs w:val="28"/>
        </w:rPr>
        <w:t xml:space="preserve"> implementa el lenguaje </w:t>
      </w:r>
      <w:r w:rsidRPr="00A53BEF">
        <w:rPr>
          <w:rFonts w:ascii="Century" w:hAnsi="Century"/>
          <w:i/>
          <w:iCs/>
          <w:color w:val="000000" w:themeColor="text1"/>
          <w:sz w:val="28"/>
          <w:szCs w:val="28"/>
        </w:rPr>
        <w:t>Cobra</w:t>
      </w:r>
      <w:r w:rsidRPr="00A53BEF">
        <w:rPr>
          <w:rFonts w:ascii="Century" w:hAnsi="Century"/>
          <w:color w:val="000000" w:themeColor="text1"/>
          <w:sz w:val="28"/>
          <w:szCs w:val="28"/>
        </w:rPr>
        <w:t xml:space="preserve"> para poder crear su</w:t>
      </w:r>
      <w:r w:rsidR="00A53BEF">
        <w:rPr>
          <w:rFonts w:ascii="Century" w:hAnsi="Century"/>
          <w:color w:val="000000" w:themeColor="text1"/>
          <w:sz w:val="28"/>
          <w:szCs w:val="28"/>
        </w:rPr>
        <w:t xml:space="preserve"> e</w:t>
      </w:r>
      <w:r w:rsidRPr="00A53BEF">
        <w:rPr>
          <w:rFonts w:ascii="Century" w:hAnsi="Century"/>
          <w:color w:val="000000" w:themeColor="text1"/>
          <w:sz w:val="28"/>
          <w:szCs w:val="28"/>
        </w:rPr>
        <w:t>structura</w:t>
      </w:r>
      <w:r w:rsidR="00A53BEF">
        <w:rPr>
          <w:rFonts w:ascii="Century" w:hAnsi="Century"/>
          <w:color w:val="000000" w:themeColor="text1"/>
          <w:sz w:val="28"/>
          <w:szCs w:val="28"/>
        </w:rPr>
        <w:t>.</w:t>
      </w:r>
    </w:p>
    <w:p w14:paraId="390E69DE" w14:textId="79003F37" w:rsidR="00A53BEF" w:rsidRDefault="00A53BEF" w:rsidP="00A53BEF">
      <w:pPr>
        <w:rPr>
          <w:rFonts w:ascii="Century" w:hAnsi="Century"/>
          <w:color w:val="000000" w:themeColor="text1"/>
          <w:sz w:val="28"/>
          <w:szCs w:val="28"/>
        </w:rPr>
      </w:pPr>
    </w:p>
    <w:p w14:paraId="19860B75" w14:textId="46723F53" w:rsidR="00A53BEF" w:rsidRDefault="00A53BEF" w:rsidP="00A53BEF">
      <w:pPr>
        <w:rPr>
          <w:rFonts w:ascii="Century" w:hAnsi="Century"/>
          <w:color w:val="000000" w:themeColor="text1"/>
          <w:sz w:val="28"/>
          <w:szCs w:val="28"/>
        </w:rPr>
      </w:pPr>
    </w:p>
    <w:p w14:paraId="27F4395B" w14:textId="77777777" w:rsidR="00A53BEF" w:rsidRPr="00A53BEF" w:rsidRDefault="00A53BEF" w:rsidP="00A53BEF">
      <w:pPr>
        <w:rPr>
          <w:rFonts w:ascii="Century" w:hAnsi="Century"/>
          <w:color w:val="000000" w:themeColor="text1"/>
          <w:sz w:val="28"/>
          <w:szCs w:val="28"/>
        </w:rPr>
      </w:pPr>
    </w:p>
    <w:p w14:paraId="5EE827AC" w14:textId="77777777" w:rsidR="006B7FE3" w:rsidRDefault="006B7FE3" w:rsidP="00D63278">
      <w:pPr>
        <w:pStyle w:val="Ttulo1"/>
      </w:pPr>
    </w:p>
    <w:p w14:paraId="6835CE27" w14:textId="73960FC7" w:rsidR="00A53BEF" w:rsidRDefault="00A53BEF" w:rsidP="00D63278">
      <w:pPr>
        <w:pStyle w:val="Ttulo1"/>
      </w:pPr>
      <w:r w:rsidRPr="000D4B44">
        <w:rPr>
          <w:b w:val="0"/>
          <w:bCs w:val="0"/>
          <w:noProof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2BFF4A41" wp14:editId="44C688C4">
                <wp:simplePos x="0" y="0"/>
                <wp:positionH relativeFrom="page">
                  <wp:align>left</wp:align>
                </wp:positionH>
                <wp:positionV relativeFrom="paragraph">
                  <wp:posOffset>-579852</wp:posOffset>
                </wp:positionV>
                <wp:extent cx="3384550" cy="764931"/>
                <wp:effectExtent l="0" t="0" r="25400" b="16510"/>
                <wp:wrapNone/>
                <wp:docPr id="22" name="Rectángulo: esquinas diagonales cortada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4550" cy="764931"/>
                        </a:xfrm>
                        <a:prstGeom prst="snip2DiagRect">
                          <a:avLst>
                            <a:gd name="adj1" fmla="val 0"/>
                            <a:gd name="adj2" fmla="val 50000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50BD99" w14:textId="62DE7DAE" w:rsidR="00A53BEF" w:rsidRPr="000D4B44" w:rsidRDefault="00896CFE" w:rsidP="00A53BEF">
                            <w:pPr>
                              <w:jc w:val="center"/>
                              <w:rPr>
                                <w:rFonts w:ascii="Century" w:hAnsi="Century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Century" w:hAnsi="Century"/>
                                <w:sz w:val="40"/>
                                <w:szCs w:val="40"/>
                              </w:rPr>
                              <w:t>Léxico</w:t>
                            </w:r>
                            <w:r w:rsidR="00A53BEF">
                              <w:rPr>
                                <w:rFonts w:ascii="Century" w:hAnsi="Century"/>
                                <w:sz w:val="40"/>
                                <w:szCs w:val="40"/>
                              </w:rPr>
                              <w:t xml:space="preserve"> del lenguaje</w:t>
                            </w:r>
                            <w:r w:rsidR="00A53BEF" w:rsidRPr="000D4B44">
                              <w:rPr>
                                <w:rFonts w:ascii="Century" w:hAnsi="Century"/>
                                <w:sz w:val="40"/>
                                <w:szCs w:val="4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FF4A41" id="Rectángulo: esquinas diagonales cortadas 22" o:spid="_x0000_s1035" style="position:absolute;margin-left:0;margin-top:-45.65pt;width:266.5pt;height:60.25pt;z-index:-25163980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coordsize="3384550,764931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" adj="-11796480,,5400" path="m,l3002085,r382465,382466l3384550,764931r,l382466,764931,,382466,,xe" fillcolor="black [3200]" strokecolor="black [1600]" strokeweight="1pt">
                <v:stroke joinstyle="miter"/>
                <v:formulas/>
                <v:path arrowok="t" o:connecttype="custom" o:connectlocs="0,0;3002085,0;3384550,382466;3384550,764931;3384550,764931;382466,764931;0,382466;0,0" o:connectangles="0,0,0,0,0,0,0,0" textboxrect="0,0,3384550,764931"/>
                <v:textbox>
                  <w:txbxContent>
                    <w:p w14:paraId="2550BD99" w14:textId="62DE7DAE" w:rsidR="00A53BEF" w:rsidRPr="000D4B44" w:rsidRDefault="00896CFE" w:rsidP="00A53BEF">
                      <w:pPr>
                        <w:jc w:val="center"/>
                        <w:rPr>
                          <w:rFonts w:ascii="Century" w:hAnsi="Century"/>
                          <w:sz w:val="40"/>
                          <w:szCs w:val="40"/>
                        </w:rPr>
                      </w:pPr>
                      <w:r>
                        <w:rPr>
                          <w:rFonts w:ascii="Century" w:hAnsi="Century"/>
                          <w:sz w:val="40"/>
                          <w:szCs w:val="40"/>
                        </w:rPr>
                        <w:t>Léxico</w:t>
                      </w:r>
                      <w:r w:rsidR="00A53BEF">
                        <w:rPr>
                          <w:rFonts w:ascii="Century" w:hAnsi="Century"/>
                          <w:sz w:val="40"/>
                          <w:szCs w:val="40"/>
                        </w:rPr>
                        <w:t xml:space="preserve"> del lenguaje</w:t>
                      </w:r>
                      <w:r w:rsidR="00A53BEF" w:rsidRPr="000D4B44">
                        <w:rPr>
                          <w:rFonts w:ascii="Century" w:hAnsi="Century"/>
                          <w:sz w:val="40"/>
                          <w:szCs w:val="40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13BC064" wp14:editId="13673708">
                <wp:simplePos x="0" y="0"/>
                <wp:positionH relativeFrom="column">
                  <wp:posOffset>-1020250</wp:posOffset>
                </wp:positionH>
                <wp:positionV relativeFrom="paragraph">
                  <wp:posOffset>-509465</wp:posOffset>
                </wp:positionV>
                <wp:extent cx="3261360" cy="641496"/>
                <wp:effectExtent l="0" t="0" r="15240" b="25400"/>
                <wp:wrapNone/>
                <wp:docPr id="25" name="Rectángulo: esquinas diagonales cort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1360" cy="641496"/>
                        </a:xfrm>
                        <a:prstGeom prst="snip2DiagRect">
                          <a:avLst>
                            <a:gd name="adj1" fmla="val 0"/>
                            <a:gd name="adj2" fmla="val 50000"/>
                          </a:avLst>
                        </a:prstGeom>
                        <a:noFill/>
                        <a:ln w="190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207B4" id="Rectángulo: esquinas diagonales cortadas 25" o:spid="_x0000_s1026" style="position:absolute;margin-left:-80.35pt;margin-top:-40.1pt;width:256.8pt;height:50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261360,6414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" path="m,l2940612,r320748,320748l3261360,641496r,l320748,641496,,320748,,xe" filled="f" strokecolor="white [3212]" strokeweight="1.5pt">
                <v:stroke joinstyle="miter"/>
                <v:path arrowok="t" o:connecttype="custom" o:connectlocs="0,0;2940612,0;3261360,320748;3261360,641496;3261360,641496;320748,641496;0,320748;0,0" o:connectangles="0,0,0,0,0,0,0,0"/>
              </v:shape>
            </w:pict>
          </mc:Fallback>
        </mc:AlternateContent>
      </w:r>
    </w:p>
    <w:p w14:paraId="76A31D2B" w14:textId="219B5B49" w:rsidR="00A53BEF" w:rsidRDefault="00A53BEF" w:rsidP="00A53BEF">
      <w:pPr>
        <w:rPr>
          <w:rFonts w:ascii="Century" w:hAnsi="Century"/>
          <w:sz w:val="28"/>
          <w:szCs w:val="28"/>
        </w:rPr>
      </w:pPr>
      <w:r w:rsidRPr="00A53BEF">
        <w:rPr>
          <w:rFonts w:ascii="Century" w:hAnsi="Century"/>
          <w:sz w:val="28"/>
          <w:szCs w:val="28"/>
        </w:rPr>
        <w:t>Para poder utilizar correctamente el compilador será necesario entender correctamente el uso del lenguaje, así como sus estructuras, con esto se ocuparán las gramáticas necesarias para darle sentido al lenguaje</w:t>
      </w:r>
      <w:r>
        <w:rPr>
          <w:rFonts w:ascii="Century" w:hAnsi="Century"/>
          <w:sz w:val="28"/>
          <w:szCs w:val="28"/>
        </w:rPr>
        <w:t>.</w:t>
      </w:r>
    </w:p>
    <w:p w14:paraId="6009D503" w14:textId="5EB3A6BE" w:rsidR="00A53BEF" w:rsidRPr="00A53BEF" w:rsidRDefault="00A53BEF" w:rsidP="00A53BEF">
      <w:pPr>
        <w:pStyle w:val="Prrafodelista"/>
        <w:numPr>
          <w:ilvl w:val="0"/>
          <w:numId w:val="2"/>
        </w:numPr>
        <w:rPr>
          <w:rFonts w:ascii="Century" w:hAnsi="Century"/>
          <w:b/>
          <w:bCs/>
          <w:sz w:val="28"/>
          <w:szCs w:val="28"/>
        </w:rPr>
      </w:pPr>
      <w:r w:rsidRPr="00A53BEF">
        <w:rPr>
          <w:rFonts w:ascii="Century" w:hAnsi="Century"/>
          <w:b/>
          <w:bCs/>
          <w:sz w:val="28"/>
          <w:szCs w:val="28"/>
        </w:rPr>
        <w:t>Definición del lenguaje</w:t>
      </w:r>
      <w:r>
        <w:rPr>
          <w:rFonts w:ascii="Century" w:hAnsi="Century"/>
          <w:b/>
          <w:bCs/>
          <w:sz w:val="28"/>
          <w:szCs w:val="28"/>
        </w:rPr>
        <w:t xml:space="preserve"> Cobra</w:t>
      </w:r>
    </w:p>
    <w:p w14:paraId="06CDE523" w14:textId="7F94BEA5" w:rsidR="00A53BEF" w:rsidRDefault="00A53BEF" w:rsidP="00D63278">
      <w:pPr>
        <w:rPr>
          <w:rFonts w:ascii="Century" w:hAnsi="Century"/>
          <w:sz w:val="28"/>
          <w:szCs w:val="28"/>
        </w:rPr>
      </w:pPr>
      <w:r w:rsidRPr="00A53BEF">
        <w:rPr>
          <w:rFonts w:ascii="Century" w:hAnsi="Century"/>
          <w:sz w:val="28"/>
          <w:szCs w:val="28"/>
        </w:rPr>
        <w:t>Sentencias de inicio y fin</w:t>
      </w:r>
      <w:r>
        <w:rPr>
          <w:rFonts w:ascii="Century" w:hAnsi="Century"/>
          <w:sz w:val="28"/>
          <w:szCs w:val="28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A53BEF" w14:paraId="7028C34B" w14:textId="77777777" w:rsidTr="00A53BEF">
        <w:trPr>
          <w:trHeight w:val="457"/>
        </w:trPr>
        <w:tc>
          <w:tcPr>
            <w:tcW w:w="4247" w:type="dxa"/>
            <w:shd w:val="clear" w:color="auto" w:fill="D0CECE" w:themeFill="background2" w:themeFillShade="E6"/>
          </w:tcPr>
          <w:p w14:paraId="2DE2E34C" w14:textId="3B0CCE67" w:rsidR="00A53BEF" w:rsidRDefault="00A53BEF" w:rsidP="00A53BEF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248" w:type="dxa"/>
            <w:shd w:val="clear" w:color="auto" w:fill="D0CECE" w:themeFill="background2" w:themeFillShade="E6"/>
          </w:tcPr>
          <w:p w14:paraId="7436AA1B" w14:textId="75572699" w:rsidR="00A53BEF" w:rsidRDefault="00A53BEF" w:rsidP="00A53BEF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A53BEF" w14:paraId="00C6AC8A" w14:textId="77777777" w:rsidTr="00A53BEF">
        <w:tc>
          <w:tcPr>
            <w:tcW w:w="4247" w:type="dxa"/>
          </w:tcPr>
          <w:p w14:paraId="66D90D41" w14:textId="5A52D5BB" w:rsidR="00A53BEF" w:rsidRPr="00A53BEF" w:rsidRDefault="00A53BEF" w:rsidP="00D63278">
            <w:pPr>
              <w:rPr>
                <w:rFonts w:ascii="Consolas" w:hAnsi="Consolas"/>
              </w:rPr>
            </w:pPr>
            <w:r w:rsidRPr="00A30C7F">
              <w:rPr>
                <w:rFonts w:ascii="Consolas" w:hAnsi="Consolas"/>
              </w:rPr>
              <w:t>&lt;DEF&gt;</w:t>
            </w:r>
            <w:r>
              <w:rPr>
                <w:rFonts w:ascii="Consolas" w:hAnsi="Consolas"/>
              </w:rPr>
              <w:t>&lt;IDENTIFIER&gt;&lt;COLON&gt;</w:t>
            </w:r>
          </w:p>
        </w:tc>
        <w:tc>
          <w:tcPr>
            <w:tcW w:w="4248" w:type="dxa"/>
          </w:tcPr>
          <w:p w14:paraId="2FDE5DF1" w14:textId="0F25BEFC" w:rsidR="00A53BEF" w:rsidRDefault="00A53BEF" w:rsidP="00D63278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 xml:space="preserve">Inicio </w:t>
            </w:r>
          </w:p>
        </w:tc>
      </w:tr>
      <w:tr w:rsidR="00A53BEF" w14:paraId="78CA2348" w14:textId="77777777" w:rsidTr="00A53BEF">
        <w:tc>
          <w:tcPr>
            <w:tcW w:w="4247" w:type="dxa"/>
          </w:tcPr>
          <w:p w14:paraId="60D5D045" w14:textId="6374E531" w:rsidR="00A53BEF" w:rsidRDefault="00AA45B9" w:rsidP="00D63278">
            <w:pPr>
              <w:rPr>
                <w:rFonts w:ascii="Century" w:hAnsi="Century"/>
                <w:sz w:val="28"/>
                <w:szCs w:val="28"/>
              </w:rPr>
            </w:pPr>
            <w:r w:rsidRPr="00AA45B9">
              <w:rPr>
                <w:rFonts w:ascii="Consolas" w:hAnsi="Consolas"/>
              </w:rPr>
              <w:t>&lt;END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05A3D25E" w14:textId="03D3EFD7" w:rsidR="00A53BEF" w:rsidRDefault="00A53BEF" w:rsidP="00D63278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fin</w:t>
            </w:r>
          </w:p>
        </w:tc>
      </w:tr>
    </w:tbl>
    <w:p w14:paraId="07DC3615" w14:textId="16896843" w:rsidR="00A53BEF" w:rsidRDefault="00A53BEF" w:rsidP="00D63278">
      <w:pPr>
        <w:rPr>
          <w:rFonts w:ascii="Century" w:hAnsi="Century"/>
          <w:sz w:val="28"/>
          <w:szCs w:val="28"/>
        </w:rPr>
      </w:pPr>
    </w:p>
    <w:p w14:paraId="3071958D" w14:textId="5A1A77E1" w:rsidR="00AA45B9" w:rsidRDefault="00AA45B9" w:rsidP="00D63278">
      <w:pPr>
        <w:rPr>
          <w:rFonts w:ascii="Century" w:hAnsi="Century"/>
          <w:sz w:val="28"/>
          <w:szCs w:val="28"/>
        </w:rPr>
      </w:pPr>
      <w:r>
        <w:rPr>
          <w:rFonts w:ascii="Century" w:hAnsi="Century"/>
          <w:sz w:val="28"/>
          <w:szCs w:val="28"/>
        </w:rPr>
        <w:t>Tipos de datos.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AA45B9" w14:paraId="4039B3C4" w14:textId="77777777" w:rsidTr="008F189C">
        <w:trPr>
          <w:trHeight w:val="457"/>
        </w:trPr>
        <w:tc>
          <w:tcPr>
            <w:tcW w:w="4247" w:type="dxa"/>
            <w:shd w:val="clear" w:color="auto" w:fill="D0CECE" w:themeFill="background2" w:themeFillShade="E6"/>
          </w:tcPr>
          <w:p w14:paraId="4CA652D4" w14:textId="77777777" w:rsidR="00AA45B9" w:rsidRDefault="00AA45B9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248" w:type="dxa"/>
            <w:shd w:val="clear" w:color="auto" w:fill="D0CECE" w:themeFill="background2" w:themeFillShade="E6"/>
          </w:tcPr>
          <w:p w14:paraId="23C463E9" w14:textId="77777777" w:rsidR="00AA45B9" w:rsidRDefault="00AA45B9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AA45B9" w14:paraId="35468024" w14:textId="77777777" w:rsidTr="008F189C">
        <w:tc>
          <w:tcPr>
            <w:tcW w:w="4247" w:type="dxa"/>
          </w:tcPr>
          <w:p w14:paraId="00B2430B" w14:textId="2C163A12" w:rsidR="00AA45B9" w:rsidRPr="00A53BEF" w:rsidRDefault="00AA45B9" w:rsidP="008F189C">
            <w:pPr>
              <w:rPr>
                <w:rFonts w:ascii="Consolas" w:hAnsi="Consolas"/>
              </w:rPr>
            </w:pPr>
            <w:r w:rsidRPr="00A30C7F">
              <w:rPr>
                <w:rFonts w:ascii="Consolas" w:hAnsi="Consolas"/>
              </w:rPr>
              <w:t>&lt;</w:t>
            </w:r>
            <w:r>
              <w:rPr>
                <w:rFonts w:ascii="Consolas" w:hAnsi="Consolas"/>
              </w:rPr>
              <w:t>CADENA_STRING&gt;</w:t>
            </w:r>
          </w:p>
        </w:tc>
        <w:tc>
          <w:tcPr>
            <w:tcW w:w="4248" w:type="dxa"/>
          </w:tcPr>
          <w:p w14:paraId="51C2B27E" w14:textId="2FBA7D60" w:rsidR="00AA45B9" w:rsidRDefault="00AA45B9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String</w:t>
            </w:r>
          </w:p>
        </w:tc>
      </w:tr>
      <w:tr w:rsidR="00AA45B9" w14:paraId="73F310B7" w14:textId="77777777" w:rsidTr="008F189C">
        <w:tc>
          <w:tcPr>
            <w:tcW w:w="4247" w:type="dxa"/>
          </w:tcPr>
          <w:p w14:paraId="6CAEA763" w14:textId="19DF0E7F" w:rsidR="00AA45B9" w:rsidRDefault="00AA45B9" w:rsidP="008F189C">
            <w:pPr>
              <w:rPr>
                <w:rFonts w:ascii="Century" w:hAnsi="Century"/>
                <w:sz w:val="28"/>
                <w:szCs w:val="28"/>
              </w:rPr>
            </w:pPr>
            <w:r w:rsidRPr="00AA45B9">
              <w:rPr>
                <w:rFonts w:ascii="Consolas" w:hAnsi="Consolas"/>
              </w:rPr>
              <w:t>&lt;</w:t>
            </w:r>
            <w:r>
              <w:rPr>
                <w:rFonts w:ascii="Consolas" w:hAnsi="Consolas"/>
              </w:rPr>
              <w:t>NUMBER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035877A8" w14:textId="42FAA620" w:rsidR="00AA45B9" w:rsidRDefault="00AA45B9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Numérico</w:t>
            </w:r>
          </w:p>
        </w:tc>
      </w:tr>
    </w:tbl>
    <w:p w14:paraId="4475EAC6" w14:textId="574E4B48" w:rsidR="00AA45B9" w:rsidRDefault="00AA45B9" w:rsidP="00D63278">
      <w:pPr>
        <w:rPr>
          <w:rFonts w:ascii="Century" w:hAnsi="Century"/>
          <w:sz w:val="28"/>
          <w:szCs w:val="28"/>
        </w:rPr>
      </w:pPr>
    </w:p>
    <w:p w14:paraId="71AAE3F7" w14:textId="510B9FE3" w:rsidR="00AA45B9" w:rsidRDefault="00AA45B9" w:rsidP="00D63278">
      <w:pPr>
        <w:rPr>
          <w:rFonts w:ascii="Century" w:hAnsi="Century"/>
          <w:sz w:val="28"/>
          <w:szCs w:val="28"/>
        </w:rPr>
      </w:pPr>
      <w:r>
        <w:rPr>
          <w:rFonts w:ascii="Century" w:hAnsi="Century"/>
          <w:sz w:val="28"/>
          <w:szCs w:val="28"/>
        </w:rPr>
        <w:t>Concatenación.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AA45B9" w14:paraId="569638C9" w14:textId="77777777" w:rsidTr="008F189C">
        <w:trPr>
          <w:trHeight w:val="457"/>
        </w:trPr>
        <w:tc>
          <w:tcPr>
            <w:tcW w:w="4247" w:type="dxa"/>
            <w:shd w:val="clear" w:color="auto" w:fill="D0CECE" w:themeFill="background2" w:themeFillShade="E6"/>
          </w:tcPr>
          <w:p w14:paraId="26125629" w14:textId="77777777" w:rsidR="00AA45B9" w:rsidRDefault="00AA45B9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bookmarkStart w:id="0" w:name="_Hlk35644501"/>
            <w:r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248" w:type="dxa"/>
            <w:shd w:val="clear" w:color="auto" w:fill="D0CECE" w:themeFill="background2" w:themeFillShade="E6"/>
          </w:tcPr>
          <w:p w14:paraId="2880219C" w14:textId="77777777" w:rsidR="00AA45B9" w:rsidRDefault="00AA45B9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AA45B9" w14:paraId="7F84FC9A" w14:textId="77777777" w:rsidTr="008F189C">
        <w:tc>
          <w:tcPr>
            <w:tcW w:w="4247" w:type="dxa"/>
          </w:tcPr>
          <w:p w14:paraId="5C0D4C10" w14:textId="6910785F" w:rsidR="00AA45B9" w:rsidRPr="00A53BEF" w:rsidRDefault="00AA45B9" w:rsidP="008F189C">
            <w:pPr>
              <w:rPr>
                <w:rFonts w:ascii="Consolas" w:hAnsi="Consolas"/>
              </w:rPr>
            </w:pPr>
          </w:p>
        </w:tc>
        <w:tc>
          <w:tcPr>
            <w:tcW w:w="4248" w:type="dxa"/>
          </w:tcPr>
          <w:p w14:paraId="052BE1E0" w14:textId="626587AD" w:rsidR="00AA45B9" w:rsidRDefault="00AA45B9" w:rsidP="008F189C">
            <w:pPr>
              <w:rPr>
                <w:rFonts w:ascii="Century" w:hAnsi="Century"/>
                <w:sz w:val="28"/>
                <w:szCs w:val="28"/>
              </w:rPr>
            </w:pPr>
          </w:p>
        </w:tc>
      </w:tr>
      <w:tr w:rsidR="00AA45B9" w14:paraId="1508A6AB" w14:textId="77777777" w:rsidTr="008F189C">
        <w:tc>
          <w:tcPr>
            <w:tcW w:w="4247" w:type="dxa"/>
          </w:tcPr>
          <w:p w14:paraId="2BDBA2EC" w14:textId="26AB0AA6" w:rsidR="00AA45B9" w:rsidRDefault="00AA45B9" w:rsidP="008F189C">
            <w:pPr>
              <w:rPr>
                <w:rFonts w:ascii="Century" w:hAnsi="Century"/>
                <w:sz w:val="28"/>
                <w:szCs w:val="28"/>
              </w:rPr>
            </w:pPr>
          </w:p>
        </w:tc>
        <w:tc>
          <w:tcPr>
            <w:tcW w:w="4248" w:type="dxa"/>
          </w:tcPr>
          <w:p w14:paraId="2405FEB2" w14:textId="0B01C362" w:rsidR="00AA45B9" w:rsidRDefault="00AA45B9" w:rsidP="008F189C">
            <w:pPr>
              <w:rPr>
                <w:rFonts w:ascii="Century" w:hAnsi="Century"/>
                <w:sz w:val="28"/>
                <w:szCs w:val="28"/>
              </w:rPr>
            </w:pPr>
          </w:p>
        </w:tc>
      </w:tr>
      <w:bookmarkEnd w:id="0"/>
    </w:tbl>
    <w:p w14:paraId="0A396A84" w14:textId="77777777" w:rsidR="00AA45B9" w:rsidRDefault="00AA45B9" w:rsidP="00D63278">
      <w:pPr>
        <w:rPr>
          <w:rFonts w:ascii="Century" w:hAnsi="Century"/>
          <w:sz w:val="28"/>
          <w:szCs w:val="28"/>
        </w:rPr>
      </w:pPr>
    </w:p>
    <w:p w14:paraId="0CB34A28" w14:textId="55308F23" w:rsidR="00AA45B9" w:rsidRDefault="00AA45B9" w:rsidP="00D63278">
      <w:pPr>
        <w:rPr>
          <w:rFonts w:ascii="Century" w:hAnsi="Century"/>
          <w:sz w:val="28"/>
          <w:szCs w:val="28"/>
        </w:rPr>
      </w:pPr>
    </w:p>
    <w:p w14:paraId="42F00ACE" w14:textId="0DDB598E" w:rsidR="00AA45B9" w:rsidRDefault="00AA45B9" w:rsidP="00D63278">
      <w:pPr>
        <w:rPr>
          <w:rFonts w:ascii="Century" w:hAnsi="Century"/>
          <w:sz w:val="28"/>
          <w:szCs w:val="28"/>
        </w:rPr>
      </w:pPr>
    </w:p>
    <w:p w14:paraId="33075276" w14:textId="3AF34359" w:rsidR="00AA45B9" w:rsidRDefault="00AA45B9" w:rsidP="00D63278">
      <w:pPr>
        <w:rPr>
          <w:rFonts w:ascii="Century" w:hAnsi="Century"/>
          <w:sz w:val="28"/>
          <w:szCs w:val="28"/>
        </w:rPr>
      </w:pPr>
    </w:p>
    <w:p w14:paraId="216B75F1" w14:textId="32985267" w:rsidR="00AA45B9" w:rsidRDefault="00AA45B9" w:rsidP="00D63278">
      <w:pPr>
        <w:rPr>
          <w:rFonts w:ascii="Century" w:hAnsi="Century"/>
          <w:sz w:val="28"/>
          <w:szCs w:val="28"/>
        </w:rPr>
      </w:pPr>
    </w:p>
    <w:p w14:paraId="189E0792" w14:textId="449EAE93" w:rsidR="00AA45B9" w:rsidRDefault="004D4351" w:rsidP="00D63278">
      <w:pPr>
        <w:rPr>
          <w:rFonts w:ascii="Century" w:hAnsi="Century"/>
          <w:sz w:val="28"/>
          <w:szCs w:val="28"/>
        </w:rPr>
      </w:pPr>
      <w:r w:rsidRPr="004D4351">
        <w:rPr>
          <w:rFonts w:ascii="Century" w:hAnsi="Century"/>
          <w:sz w:val="28"/>
          <w:szCs w:val="28"/>
        </w:rPr>
        <w:t>Estructuras condicionales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4D4351" w14:paraId="6B1E0DB7" w14:textId="77777777" w:rsidTr="008F189C">
        <w:trPr>
          <w:trHeight w:val="457"/>
        </w:trPr>
        <w:tc>
          <w:tcPr>
            <w:tcW w:w="4247" w:type="dxa"/>
            <w:shd w:val="clear" w:color="auto" w:fill="D0CECE" w:themeFill="background2" w:themeFillShade="E6"/>
          </w:tcPr>
          <w:p w14:paraId="089F334E" w14:textId="77777777" w:rsidR="004D4351" w:rsidRDefault="004D4351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248" w:type="dxa"/>
            <w:shd w:val="clear" w:color="auto" w:fill="D0CECE" w:themeFill="background2" w:themeFillShade="E6"/>
          </w:tcPr>
          <w:p w14:paraId="5E7FE26B" w14:textId="77777777" w:rsidR="004D4351" w:rsidRDefault="004D4351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4D4351" w14:paraId="19E15922" w14:textId="77777777" w:rsidTr="008F189C">
        <w:tc>
          <w:tcPr>
            <w:tcW w:w="4247" w:type="dxa"/>
          </w:tcPr>
          <w:p w14:paraId="7B01266E" w14:textId="0BD66B91" w:rsidR="004D4351" w:rsidRPr="00A53BEF" w:rsidRDefault="004D4351" w:rsidP="008F189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&lt;IF&gt;</w:t>
            </w:r>
          </w:p>
        </w:tc>
        <w:tc>
          <w:tcPr>
            <w:tcW w:w="4248" w:type="dxa"/>
          </w:tcPr>
          <w:p w14:paraId="762C3B06" w14:textId="35A77238" w:rsidR="004D4351" w:rsidRDefault="004D4351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 xml:space="preserve">Condición </w:t>
            </w:r>
            <w:proofErr w:type="spellStart"/>
            <w:r>
              <w:rPr>
                <w:rFonts w:ascii="Century" w:hAnsi="Century"/>
                <w:sz w:val="28"/>
                <w:szCs w:val="28"/>
              </w:rPr>
              <w:t>if</w:t>
            </w:r>
            <w:proofErr w:type="spellEnd"/>
            <w:r>
              <w:rPr>
                <w:rFonts w:ascii="Century" w:hAnsi="Century"/>
                <w:sz w:val="28"/>
                <w:szCs w:val="28"/>
              </w:rPr>
              <w:t xml:space="preserve"> </w:t>
            </w:r>
          </w:p>
        </w:tc>
      </w:tr>
      <w:tr w:rsidR="004D4351" w14:paraId="6D3C8A8A" w14:textId="77777777" w:rsidTr="008F189C">
        <w:tc>
          <w:tcPr>
            <w:tcW w:w="4247" w:type="dxa"/>
          </w:tcPr>
          <w:p w14:paraId="75251BE1" w14:textId="296F32BF" w:rsidR="004D4351" w:rsidRPr="004D4351" w:rsidRDefault="004D4351" w:rsidP="008F189C">
            <w:pPr>
              <w:rPr>
                <w:rFonts w:ascii="Consolas" w:hAnsi="Consolas"/>
              </w:rPr>
            </w:pPr>
            <w:r w:rsidRPr="004D4351">
              <w:rPr>
                <w:rFonts w:ascii="Consolas" w:hAnsi="Consolas"/>
              </w:rPr>
              <w:t>&lt;ELSE&gt;</w:t>
            </w:r>
          </w:p>
        </w:tc>
        <w:tc>
          <w:tcPr>
            <w:tcW w:w="4248" w:type="dxa"/>
          </w:tcPr>
          <w:p w14:paraId="2BAB7F39" w14:textId="4285A365" w:rsidR="004D4351" w:rsidRDefault="004D4351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 xml:space="preserve">Condición </w:t>
            </w:r>
            <w:proofErr w:type="spellStart"/>
            <w:r>
              <w:rPr>
                <w:rFonts w:ascii="Century" w:hAnsi="Century"/>
                <w:sz w:val="28"/>
                <w:szCs w:val="28"/>
              </w:rPr>
              <w:t>else</w:t>
            </w:r>
            <w:proofErr w:type="spellEnd"/>
          </w:p>
        </w:tc>
      </w:tr>
      <w:tr w:rsidR="004D4351" w14:paraId="7532C8E7" w14:textId="77777777" w:rsidTr="008F189C">
        <w:tc>
          <w:tcPr>
            <w:tcW w:w="4247" w:type="dxa"/>
          </w:tcPr>
          <w:p w14:paraId="4D0702DD" w14:textId="13FA4AA5" w:rsidR="004D4351" w:rsidRPr="004D4351" w:rsidRDefault="004D4351" w:rsidP="008F189C">
            <w:pPr>
              <w:rPr>
                <w:rFonts w:ascii="Consolas" w:hAnsi="Consolas"/>
              </w:rPr>
            </w:pPr>
            <w:r w:rsidRPr="004D4351">
              <w:rPr>
                <w:rFonts w:ascii="Consolas" w:hAnsi="Consolas"/>
              </w:rPr>
              <w:t>&lt;ELSE_IF&gt;</w:t>
            </w:r>
          </w:p>
        </w:tc>
        <w:tc>
          <w:tcPr>
            <w:tcW w:w="4248" w:type="dxa"/>
          </w:tcPr>
          <w:p w14:paraId="2105C3BC" w14:textId="2DD41AFB" w:rsidR="004D4351" w:rsidRDefault="004D4351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 xml:space="preserve">Condición </w:t>
            </w:r>
            <w:proofErr w:type="spellStart"/>
            <w:r>
              <w:rPr>
                <w:rFonts w:ascii="Century" w:hAnsi="Century"/>
                <w:sz w:val="28"/>
                <w:szCs w:val="28"/>
              </w:rPr>
              <w:t>else</w:t>
            </w:r>
            <w:proofErr w:type="spellEnd"/>
            <w:r>
              <w:rPr>
                <w:rFonts w:ascii="Century" w:hAnsi="Century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entury" w:hAnsi="Century"/>
                <w:sz w:val="28"/>
                <w:szCs w:val="28"/>
              </w:rPr>
              <w:t>if</w:t>
            </w:r>
            <w:proofErr w:type="spellEnd"/>
          </w:p>
        </w:tc>
      </w:tr>
      <w:tr w:rsidR="004D4351" w14:paraId="0CC7D1AC" w14:textId="77777777" w:rsidTr="008F189C">
        <w:tc>
          <w:tcPr>
            <w:tcW w:w="4247" w:type="dxa"/>
          </w:tcPr>
          <w:p w14:paraId="4A4B4E89" w14:textId="177074DA" w:rsidR="004D4351" w:rsidRPr="004D4351" w:rsidRDefault="004D4351" w:rsidP="008F189C">
            <w:pPr>
              <w:rPr>
                <w:rFonts w:ascii="Consolas" w:hAnsi="Consolas"/>
              </w:rPr>
            </w:pPr>
            <w:r w:rsidRPr="004D4351">
              <w:rPr>
                <w:rFonts w:ascii="Consolas" w:hAnsi="Consolas"/>
              </w:rPr>
              <w:t>&lt;SWITCH&gt;</w:t>
            </w:r>
          </w:p>
        </w:tc>
        <w:tc>
          <w:tcPr>
            <w:tcW w:w="4248" w:type="dxa"/>
          </w:tcPr>
          <w:p w14:paraId="4610C7A5" w14:textId="00265541" w:rsidR="004D4351" w:rsidRDefault="004D4351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 xml:space="preserve">Condición múltiple </w:t>
            </w:r>
            <w:proofErr w:type="spellStart"/>
            <w:r>
              <w:rPr>
                <w:rFonts w:ascii="Century" w:hAnsi="Century"/>
                <w:sz w:val="28"/>
                <w:szCs w:val="28"/>
              </w:rPr>
              <w:t>switch</w:t>
            </w:r>
            <w:proofErr w:type="spellEnd"/>
          </w:p>
        </w:tc>
      </w:tr>
      <w:tr w:rsidR="004D4351" w14:paraId="00ED01B2" w14:textId="77777777" w:rsidTr="008F189C">
        <w:tc>
          <w:tcPr>
            <w:tcW w:w="4247" w:type="dxa"/>
          </w:tcPr>
          <w:p w14:paraId="5D9617BB" w14:textId="0DEF5C39" w:rsidR="004D4351" w:rsidRPr="004D4351" w:rsidRDefault="004D4351" w:rsidP="008F189C">
            <w:pPr>
              <w:rPr>
                <w:rFonts w:ascii="Consolas" w:hAnsi="Consolas"/>
              </w:rPr>
            </w:pPr>
            <w:r w:rsidRPr="004D4351">
              <w:rPr>
                <w:rFonts w:ascii="Consolas" w:hAnsi="Consolas"/>
              </w:rPr>
              <w:t>&lt;CASE&gt;</w:t>
            </w:r>
          </w:p>
        </w:tc>
        <w:tc>
          <w:tcPr>
            <w:tcW w:w="4248" w:type="dxa"/>
          </w:tcPr>
          <w:p w14:paraId="6219555F" w14:textId="20E351E4" w:rsidR="004D4351" w:rsidRDefault="004D4351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 xml:space="preserve">Casos de </w:t>
            </w:r>
            <w:proofErr w:type="spellStart"/>
            <w:r>
              <w:rPr>
                <w:rFonts w:ascii="Century" w:hAnsi="Century"/>
                <w:sz w:val="28"/>
                <w:szCs w:val="28"/>
              </w:rPr>
              <w:t>switch</w:t>
            </w:r>
            <w:proofErr w:type="spellEnd"/>
          </w:p>
        </w:tc>
      </w:tr>
      <w:tr w:rsidR="004D4351" w14:paraId="5B5A1F59" w14:textId="77777777" w:rsidTr="008F189C">
        <w:tc>
          <w:tcPr>
            <w:tcW w:w="4247" w:type="dxa"/>
          </w:tcPr>
          <w:p w14:paraId="2680694A" w14:textId="6F36AD31" w:rsidR="004D4351" w:rsidRPr="004D4351" w:rsidRDefault="004D4351" w:rsidP="008F189C">
            <w:pPr>
              <w:rPr>
                <w:rFonts w:ascii="Consolas" w:hAnsi="Consolas"/>
              </w:rPr>
            </w:pPr>
            <w:r w:rsidRPr="004D4351">
              <w:rPr>
                <w:rFonts w:ascii="Consolas" w:hAnsi="Consolas"/>
              </w:rPr>
              <w:t>&lt;DEFAULT_CASE</w:t>
            </w:r>
          </w:p>
        </w:tc>
        <w:tc>
          <w:tcPr>
            <w:tcW w:w="4248" w:type="dxa"/>
          </w:tcPr>
          <w:p w14:paraId="2753F7E7" w14:textId="0238EFAF" w:rsidR="004D4351" w:rsidRDefault="004D4351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 xml:space="preserve">Caso por defecto </w:t>
            </w:r>
          </w:p>
        </w:tc>
      </w:tr>
      <w:tr w:rsidR="004D4351" w14:paraId="45DE5440" w14:textId="77777777" w:rsidTr="008F189C">
        <w:tc>
          <w:tcPr>
            <w:tcW w:w="4247" w:type="dxa"/>
          </w:tcPr>
          <w:p w14:paraId="2E727E56" w14:textId="17D1438F" w:rsidR="004D4351" w:rsidRPr="004D4351" w:rsidRDefault="004D4351" w:rsidP="008F189C">
            <w:pPr>
              <w:rPr>
                <w:rFonts w:ascii="Consolas" w:hAnsi="Consolas"/>
              </w:rPr>
            </w:pPr>
            <w:r w:rsidRPr="004D4351">
              <w:rPr>
                <w:rFonts w:ascii="Consolas" w:hAnsi="Consolas"/>
              </w:rPr>
              <w:t>&lt;BREAK&gt;</w:t>
            </w:r>
          </w:p>
        </w:tc>
        <w:tc>
          <w:tcPr>
            <w:tcW w:w="4248" w:type="dxa"/>
          </w:tcPr>
          <w:p w14:paraId="79657FA2" w14:textId="5BFAC878" w:rsidR="004D4351" w:rsidRDefault="004D4351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Sentencia break</w:t>
            </w:r>
          </w:p>
        </w:tc>
      </w:tr>
    </w:tbl>
    <w:p w14:paraId="537EDEC0" w14:textId="45344C42" w:rsidR="00AA45B9" w:rsidRDefault="00AA45B9" w:rsidP="00D63278">
      <w:pPr>
        <w:rPr>
          <w:rFonts w:ascii="Century" w:hAnsi="Century"/>
          <w:sz w:val="28"/>
          <w:szCs w:val="28"/>
        </w:rPr>
      </w:pPr>
    </w:p>
    <w:p w14:paraId="025E637C" w14:textId="4315F888" w:rsidR="00AA45B9" w:rsidRDefault="006B7FE3" w:rsidP="00D63278">
      <w:pPr>
        <w:rPr>
          <w:rFonts w:ascii="Century" w:hAnsi="Century"/>
          <w:sz w:val="28"/>
          <w:szCs w:val="28"/>
        </w:rPr>
      </w:pPr>
      <w:r>
        <w:rPr>
          <w:rFonts w:ascii="Century" w:hAnsi="Century"/>
          <w:sz w:val="28"/>
          <w:szCs w:val="28"/>
        </w:rPr>
        <w:t xml:space="preserve">Ciclos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6B7FE3" w14:paraId="79E0CC78" w14:textId="77777777" w:rsidTr="008F189C">
        <w:trPr>
          <w:trHeight w:val="457"/>
        </w:trPr>
        <w:tc>
          <w:tcPr>
            <w:tcW w:w="4247" w:type="dxa"/>
            <w:shd w:val="clear" w:color="auto" w:fill="D0CECE" w:themeFill="background2" w:themeFillShade="E6"/>
          </w:tcPr>
          <w:p w14:paraId="6482FF0B" w14:textId="77777777" w:rsidR="006B7FE3" w:rsidRDefault="006B7FE3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248" w:type="dxa"/>
            <w:shd w:val="clear" w:color="auto" w:fill="D0CECE" w:themeFill="background2" w:themeFillShade="E6"/>
          </w:tcPr>
          <w:p w14:paraId="107F2CA7" w14:textId="77777777" w:rsidR="006B7FE3" w:rsidRDefault="006B7FE3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6B7FE3" w14:paraId="79320EBE" w14:textId="77777777" w:rsidTr="008F189C">
        <w:tc>
          <w:tcPr>
            <w:tcW w:w="4247" w:type="dxa"/>
          </w:tcPr>
          <w:p w14:paraId="40111493" w14:textId="0470BB55" w:rsidR="006B7FE3" w:rsidRPr="00A53BEF" w:rsidRDefault="006B7FE3" w:rsidP="008F189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&lt;WHILE&gt;</w:t>
            </w:r>
          </w:p>
        </w:tc>
        <w:tc>
          <w:tcPr>
            <w:tcW w:w="4248" w:type="dxa"/>
          </w:tcPr>
          <w:p w14:paraId="6A4F2457" w14:textId="10CF0D2A" w:rsidR="006B7FE3" w:rsidRDefault="006B7FE3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 xml:space="preserve">Ciclo </w:t>
            </w:r>
            <w:proofErr w:type="spellStart"/>
            <w:r>
              <w:rPr>
                <w:rFonts w:ascii="Century" w:hAnsi="Century"/>
                <w:sz w:val="28"/>
                <w:szCs w:val="28"/>
              </w:rPr>
              <w:t>while</w:t>
            </w:r>
            <w:proofErr w:type="spellEnd"/>
          </w:p>
        </w:tc>
      </w:tr>
      <w:tr w:rsidR="006B7FE3" w14:paraId="0A266FC3" w14:textId="77777777" w:rsidTr="008F189C">
        <w:tc>
          <w:tcPr>
            <w:tcW w:w="4247" w:type="dxa"/>
          </w:tcPr>
          <w:p w14:paraId="106C99DE" w14:textId="24F802C9" w:rsidR="006B7FE3" w:rsidRDefault="006B7FE3" w:rsidP="008F189C">
            <w:pPr>
              <w:rPr>
                <w:rFonts w:ascii="Century" w:hAnsi="Century"/>
                <w:sz w:val="28"/>
                <w:szCs w:val="28"/>
              </w:rPr>
            </w:pPr>
            <w:r w:rsidRPr="006B7FE3">
              <w:rPr>
                <w:rFonts w:ascii="Consolas" w:hAnsi="Consolas"/>
              </w:rPr>
              <w:t>&lt;FOR&gt;</w:t>
            </w:r>
          </w:p>
        </w:tc>
        <w:tc>
          <w:tcPr>
            <w:tcW w:w="4248" w:type="dxa"/>
          </w:tcPr>
          <w:p w14:paraId="3157A374" w14:textId="1C58F414" w:rsidR="006B7FE3" w:rsidRDefault="006B7FE3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 xml:space="preserve">Ciclo </w:t>
            </w:r>
            <w:proofErr w:type="spellStart"/>
            <w:r>
              <w:rPr>
                <w:rFonts w:ascii="Century" w:hAnsi="Century"/>
                <w:sz w:val="28"/>
                <w:szCs w:val="28"/>
              </w:rPr>
              <w:t>for</w:t>
            </w:r>
            <w:proofErr w:type="spellEnd"/>
          </w:p>
        </w:tc>
      </w:tr>
    </w:tbl>
    <w:p w14:paraId="03A2BAE0" w14:textId="14E7C5EB" w:rsidR="00AA45B9" w:rsidRDefault="00AA45B9" w:rsidP="00D63278">
      <w:pPr>
        <w:rPr>
          <w:rFonts w:ascii="Century" w:hAnsi="Century"/>
          <w:sz w:val="28"/>
          <w:szCs w:val="28"/>
        </w:rPr>
      </w:pPr>
    </w:p>
    <w:p w14:paraId="1AA09819" w14:textId="076004CD" w:rsidR="00AA45B9" w:rsidRDefault="006B7FE3" w:rsidP="00D63278">
      <w:pPr>
        <w:rPr>
          <w:rFonts w:ascii="Century" w:hAnsi="Century"/>
          <w:sz w:val="28"/>
          <w:szCs w:val="28"/>
        </w:rPr>
      </w:pPr>
      <w:r w:rsidRPr="006B7FE3">
        <w:rPr>
          <w:rFonts w:ascii="Century" w:hAnsi="Century"/>
          <w:sz w:val="28"/>
          <w:szCs w:val="28"/>
        </w:rPr>
        <w:t>Entrada y salida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6B7FE3" w14:paraId="75465428" w14:textId="77777777" w:rsidTr="008F189C">
        <w:trPr>
          <w:trHeight w:val="457"/>
        </w:trPr>
        <w:tc>
          <w:tcPr>
            <w:tcW w:w="4247" w:type="dxa"/>
            <w:shd w:val="clear" w:color="auto" w:fill="D0CECE" w:themeFill="background2" w:themeFillShade="E6"/>
          </w:tcPr>
          <w:p w14:paraId="5A300CC3" w14:textId="77777777" w:rsidR="006B7FE3" w:rsidRDefault="006B7FE3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248" w:type="dxa"/>
            <w:shd w:val="clear" w:color="auto" w:fill="D0CECE" w:themeFill="background2" w:themeFillShade="E6"/>
          </w:tcPr>
          <w:p w14:paraId="00667294" w14:textId="77777777" w:rsidR="006B7FE3" w:rsidRDefault="006B7FE3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6B7FE3" w14:paraId="021332FC" w14:textId="77777777" w:rsidTr="008F189C">
        <w:tc>
          <w:tcPr>
            <w:tcW w:w="4247" w:type="dxa"/>
          </w:tcPr>
          <w:p w14:paraId="26176BCF" w14:textId="7201796E" w:rsidR="006B7FE3" w:rsidRPr="00A53BEF" w:rsidRDefault="006B7FE3" w:rsidP="008F189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&lt;</w:t>
            </w:r>
            <w:r>
              <w:rPr>
                <w:rFonts w:ascii="Consolas" w:hAnsi="Consolas"/>
              </w:rPr>
              <w:t>PRINT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6B8FAE00" w14:textId="0D9058AE" w:rsidR="006B7FE3" w:rsidRDefault="006B7FE3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Salida de datos</w:t>
            </w:r>
          </w:p>
        </w:tc>
      </w:tr>
      <w:tr w:rsidR="006B7FE3" w14:paraId="71F088E6" w14:textId="77777777" w:rsidTr="008F189C">
        <w:tc>
          <w:tcPr>
            <w:tcW w:w="4247" w:type="dxa"/>
          </w:tcPr>
          <w:p w14:paraId="3597A020" w14:textId="0AC0DCC8" w:rsidR="006B7FE3" w:rsidRDefault="006B7FE3" w:rsidP="008F189C">
            <w:pPr>
              <w:rPr>
                <w:rFonts w:ascii="Century" w:hAnsi="Century"/>
                <w:sz w:val="28"/>
                <w:szCs w:val="28"/>
              </w:rPr>
            </w:pPr>
            <w:r w:rsidRPr="006B7FE3">
              <w:rPr>
                <w:rFonts w:ascii="Consolas" w:hAnsi="Consolas"/>
              </w:rPr>
              <w:t>&lt;</w:t>
            </w:r>
            <w:r>
              <w:rPr>
                <w:rFonts w:ascii="Consolas" w:hAnsi="Consolas"/>
              </w:rPr>
              <w:t>INPUT</w:t>
            </w:r>
            <w:r w:rsidRPr="006B7FE3"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14E6B669" w14:textId="0CDEE258" w:rsidR="006B7FE3" w:rsidRDefault="006B7FE3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Entrada de datos</w:t>
            </w:r>
          </w:p>
        </w:tc>
      </w:tr>
    </w:tbl>
    <w:p w14:paraId="42DDF008" w14:textId="5D9E12B9" w:rsidR="00AA45B9" w:rsidRDefault="00AA45B9" w:rsidP="00D63278">
      <w:pPr>
        <w:rPr>
          <w:rFonts w:ascii="Century" w:hAnsi="Century"/>
          <w:sz w:val="28"/>
          <w:szCs w:val="28"/>
        </w:rPr>
      </w:pPr>
    </w:p>
    <w:p w14:paraId="615B95E2" w14:textId="77777777" w:rsidR="006B7FE3" w:rsidRDefault="006B7FE3" w:rsidP="00D63278">
      <w:pPr>
        <w:rPr>
          <w:rFonts w:ascii="Century" w:hAnsi="Century"/>
          <w:sz w:val="28"/>
          <w:szCs w:val="28"/>
        </w:rPr>
      </w:pPr>
    </w:p>
    <w:p w14:paraId="5C9C73B9" w14:textId="6BF82445" w:rsidR="006B7FE3" w:rsidRDefault="006B7FE3" w:rsidP="00D63278">
      <w:pPr>
        <w:rPr>
          <w:rFonts w:ascii="Century" w:hAnsi="Century"/>
          <w:sz w:val="28"/>
          <w:szCs w:val="28"/>
        </w:rPr>
      </w:pPr>
      <w:r w:rsidRPr="006B7FE3">
        <w:rPr>
          <w:rFonts w:ascii="Century" w:hAnsi="Century"/>
          <w:sz w:val="28"/>
          <w:szCs w:val="28"/>
        </w:rPr>
        <w:lastRenderedPageBreak/>
        <w:t>Símbolos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6B7FE3" w14:paraId="3F7D412F" w14:textId="77777777" w:rsidTr="008F189C">
        <w:trPr>
          <w:trHeight w:val="457"/>
        </w:trPr>
        <w:tc>
          <w:tcPr>
            <w:tcW w:w="4247" w:type="dxa"/>
            <w:shd w:val="clear" w:color="auto" w:fill="D0CECE" w:themeFill="background2" w:themeFillShade="E6"/>
          </w:tcPr>
          <w:p w14:paraId="687B6FF1" w14:textId="77777777" w:rsidR="006B7FE3" w:rsidRDefault="006B7FE3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bookmarkStart w:id="1" w:name="_Hlk35645876"/>
            <w:r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248" w:type="dxa"/>
            <w:shd w:val="clear" w:color="auto" w:fill="D0CECE" w:themeFill="background2" w:themeFillShade="E6"/>
          </w:tcPr>
          <w:p w14:paraId="62826583" w14:textId="77777777" w:rsidR="006B7FE3" w:rsidRDefault="006B7FE3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6B7FE3" w14:paraId="3691D1EA" w14:textId="77777777" w:rsidTr="008F189C">
        <w:tc>
          <w:tcPr>
            <w:tcW w:w="4247" w:type="dxa"/>
          </w:tcPr>
          <w:p w14:paraId="433A85CF" w14:textId="7ADAA9AB" w:rsidR="006B7FE3" w:rsidRPr="00A53BEF" w:rsidRDefault="006B7FE3" w:rsidP="008F189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&lt;</w:t>
            </w:r>
            <w:r w:rsidRPr="006B7FE3">
              <w:rPr>
                <w:rFonts w:ascii="Consolas" w:hAnsi="Consolas"/>
              </w:rPr>
              <w:t>LPAREN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372C38F5" w14:textId="717963E4" w:rsidR="006B7FE3" w:rsidRDefault="006B7FE3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(</w:t>
            </w:r>
          </w:p>
        </w:tc>
      </w:tr>
      <w:tr w:rsidR="006B7FE3" w14:paraId="7DBFA9C5" w14:textId="77777777" w:rsidTr="008F189C">
        <w:tc>
          <w:tcPr>
            <w:tcW w:w="4247" w:type="dxa"/>
          </w:tcPr>
          <w:p w14:paraId="132EDFB8" w14:textId="7CFD54C4" w:rsidR="006B7FE3" w:rsidRPr="006B7FE3" w:rsidRDefault="006B7FE3" w:rsidP="008F189C">
            <w:pPr>
              <w:rPr>
                <w:rFonts w:ascii="Consolas" w:hAnsi="Consolas"/>
              </w:rPr>
            </w:pPr>
            <w:r w:rsidRPr="006B7FE3">
              <w:rPr>
                <w:rFonts w:ascii="Consolas" w:hAnsi="Consolas"/>
              </w:rPr>
              <w:t>&lt;RPAREN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084943EE" w14:textId="1DA9E834" w:rsidR="006B7FE3" w:rsidRDefault="006B7FE3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)</w:t>
            </w:r>
          </w:p>
        </w:tc>
      </w:tr>
      <w:tr w:rsidR="006B7FE3" w14:paraId="5B9E1655" w14:textId="77777777" w:rsidTr="008F189C">
        <w:tc>
          <w:tcPr>
            <w:tcW w:w="4247" w:type="dxa"/>
          </w:tcPr>
          <w:p w14:paraId="06AF75F3" w14:textId="07A66739" w:rsidR="006B7FE3" w:rsidRPr="006B7FE3" w:rsidRDefault="006B7FE3" w:rsidP="008F189C">
            <w:pPr>
              <w:rPr>
                <w:rFonts w:ascii="Consolas" w:hAnsi="Consolas"/>
              </w:rPr>
            </w:pPr>
            <w:r w:rsidRPr="006B7FE3">
              <w:rPr>
                <w:rFonts w:ascii="Consolas" w:hAnsi="Consolas"/>
              </w:rPr>
              <w:t>&lt;LBRACKET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144CA68C" w14:textId="15D2A60A" w:rsidR="006B7FE3" w:rsidRDefault="006B7FE3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[</w:t>
            </w:r>
          </w:p>
        </w:tc>
      </w:tr>
      <w:tr w:rsidR="006B7FE3" w14:paraId="08B90FA5" w14:textId="77777777" w:rsidTr="008F189C">
        <w:tc>
          <w:tcPr>
            <w:tcW w:w="4247" w:type="dxa"/>
          </w:tcPr>
          <w:p w14:paraId="5ACBB409" w14:textId="0E5527D3" w:rsidR="006B7FE3" w:rsidRPr="006B7FE3" w:rsidRDefault="006B7FE3" w:rsidP="008F189C">
            <w:pPr>
              <w:rPr>
                <w:rFonts w:ascii="Consolas" w:hAnsi="Consolas"/>
              </w:rPr>
            </w:pPr>
            <w:r w:rsidRPr="006B7FE3">
              <w:rPr>
                <w:rFonts w:ascii="Consolas" w:hAnsi="Consolas"/>
              </w:rPr>
              <w:t>&lt;RBRACKE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53C6B275" w14:textId="73E594A7" w:rsidR="006B7FE3" w:rsidRDefault="006B7FE3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]</w:t>
            </w:r>
          </w:p>
        </w:tc>
      </w:tr>
      <w:tr w:rsidR="006B7FE3" w14:paraId="03208270" w14:textId="77777777" w:rsidTr="008F189C">
        <w:tc>
          <w:tcPr>
            <w:tcW w:w="4247" w:type="dxa"/>
          </w:tcPr>
          <w:p w14:paraId="7115023D" w14:textId="1A33E11F" w:rsidR="006B7FE3" w:rsidRPr="006B7FE3" w:rsidRDefault="006B7FE3" w:rsidP="008F189C">
            <w:pPr>
              <w:rPr>
                <w:rFonts w:ascii="Consolas" w:hAnsi="Consolas"/>
              </w:rPr>
            </w:pPr>
            <w:r w:rsidRPr="006B7FE3">
              <w:rPr>
                <w:rFonts w:ascii="Consolas" w:hAnsi="Consolas"/>
              </w:rPr>
              <w:t>&lt;COLON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4E03CEC7" w14:textId="5350148A" w:rsidR="006B7FE3" w:rsidRDefault="006B7FE3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:</w:t>
            </w:r>
          </w:p>
        </w:tc>
      </w:tr>
      <w:tr w:rsidR="006B7FE3" w14:paraId="32B1AE14" w14:textId="77777777" w:rsidTr="008F189C">
        <w:tc>
          <w:tcPr>
            <w:tcW w:w="4247" w:type="dxa"/>
          </w:tcPr>
          <w:p w14:paraId="1138A382" w14:textId="7D43625A" w:rsidR="006B7FE3" w:rsidRPr="006B7FE3" w:rsidRDefault="006B7FE3" w:rsidP="008F189C">
            <w:pPr>
              <w:rPr>
                <w:rFonts w:ascii="Consolas" w:hAnsi="Consolas"/>
              </w:rPr>
            </w:pPr>
            <w:r w:rsidRPr="006B7FE3">
              <w:rPr>
                <w:rFonts w:ascii="Consolas" w:hAnsi="Consolas"/>
              </w:rPr>
              <w:t>&lt;</w:t>
            </w:r>
            <w:proofErr w:type="spellStart"/>
            <w:r w:rsidRPr="006B7FE3">
              <w:rPr>
                <w:rFonts w:ascii="Consolas" w:hAnsi="Consolas"/>
              </w:rPr>
              <w:t>lBRACE</w:t>
            </w:r>
            <w:proofErr w:type="spellEnd"/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44E57B22" w14:textId="1D210C43" w:rsidR="006B7FE3" w:rsidRDefault="006B7FE3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{</w:t>
            </w:r>
          </w:p>
        </w:tc>
      </w:tr>
      <w:tr w:rsidR="006B7FE3" w14:paraId="63311F59" w14:textId="77777777" w:rsidTr="008F189C">
        <w:tc>
          <w:tcPr>
            <w:tcW w:w="4247" w:type="dxa"/>
          </w:tcPr>
          <w:p w14:paraId="783C8C6E" w14:textId="027D256A" w:rsidR="006B7FE3" w:rsidRPr="006B7FE3" w:rsidRDefault="006B7FE3" w:rsidP="008F189C">
            <w:pPr>
              <w:rPr>
                <w:rFonts w:ascii="Consolas" w:hAnsi="Consolas"/>
              </w:rPr>
            </w:pPr>
            <w:r w:rsidRPr="006B7FE3">
              <w:rPr>
                <w:rFonts w:ascii="Consolas" w:hAnsi="Consolas"/>
              </w:rPr>
              <w:t>&lt;RBRACE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45E4522B" w14:textId="76C4B664" w:rsidR="006B7FE3" w:rsidRDefault="006B7FE3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}</w:t>
            </w:r>
          </w:p>
        </w:tc>
      </w:tr>
      <w:tr w:rsidR="006B7FE3" w14:paraId="0A8231C0" w14:textId="77777777" w:rsidTr="008F189C">
        <w:tc>
          <w:tcPr>
            <w:tcW w:w="4247" w:type="dxa"/>
          </w:tcPr>
          <w:p w14:paraId="6E8C9077" w14:textId="5EB48439" w:rsidR="006B7FE3" w:rsidRPr="006B7FE3" w:rsidRDefault="006B7FE3" w:rsidP="008F189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&lt;COMMA&gt;</w:t>
            </w:r>
          </w:p>
        </w:tc>
        <w:tc>
          <w:tcPr>
            <w:tcW w:w="4248" w:type="dxa"/>
          </w:tcPr>
          <w:p w14:paraId="218F1E18" w14:textId="4E4155D9" w:rsidR="006B7FE3" w:rsidRDefault="006B7FE3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,</w:t>
            </w:r>
          </w:p>
        </w:tc>
      </w:tr>
      <w:tr w:rsidR="00F84992" w14:paraId="12B3472F" w14:textId="77777777" w:rsidTr="008F189C">
        <w:tc>
          <w:tcPr>
            <w:tcW w:w="4247" w:type="dxa"/>
          </w:tcPr>
          <w:p w14:paraId="3A1C4D22" w14:textId="77FFED14" w:rsidR="00F84992" w:rsidRDefault="00F84992" w:rsidP="008F189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&lt;</w:t>
            </w:r>
            <w:r w:rsidRPr="00F84992">
              <w:rPr>
                <w:rFonts w:ascii="Consolas" w:hAnsi="Consolas"/>
              </w:rPr>
              <w:t>DOUBLECOMMA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6AC7EBF0" w14:textId="677AAA89" w:rsidR="00F84992" w:rsidRDefault="00F84992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“    ”</w:t>
            </w:r>
          </w:p>
        </w:tc>
      </w:tr>
      <w:bookmarkEnd w:id="1"/>
    </w:tbl>
    <w:p w14:paraId="076EC117" w14:textId="67ED39B6" w:rsidR="006B7FE3" w:rsidRPr="00F84992" w:rsidRDefault="006B7FE3" w:rsidP="00D63278">
      <w:pPr>
        <w:rPr>
          <w:rFonts w:ascii="Century" w:hAnsi="Century"/>
          <w:sz w:val="32"/>
          <w:szCs w:val="32"/>
        </w:rPr>
      </w:pPr>
    </w:p>
    <w:p w14:paraId="12CBE332" w14:textId="417DCA1C" w:rsidR="00F84992" w:rsidRPr="00F84992" w:rsidRDefault="00F84992" w:rsidP="00D63278">
      <w:pPr>
        <w:rPr>
          <w:rFonts w:ascii="Century" w:hAnsi="Century"/>
          <w:sz w:val="28"/>
          <w:szCs w:val="28"/>
        </w:rPr>
      </w:pPr>
      <w:r w:rsidRPr="00F84992">
        <w:rPr>
          <w:rFonts w:ascii="Century" w:hAnsi="Century"/>
          <w:sz w:val="28"/>
          <w:szCs w:val="28"/>
        </w:rPr>
        <w:t>Operadores de comparación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F84992" w14:paraId="37EBE947" w14:textId="77777777" w:rsidTr="008F189C">
        <w:trPr>
          <w:trHeight w:val="457"/>
        </w:trPr>
        <w:tc>
          <w:tcPr>
            <w:tcW w:w="4247" w:type="dxa"/>
            <w:shd w:val="clear" w:color="auto" w:fill="D0CECE" w:themeFill="background2" w:themeFillShade="E6"/>
          </w:tcPr>
          <w:p w14:paraId="557609AE" w14:textId="77777777" w:rsidR="00F84992" w:rsidRDefault="00F84992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bookmarkStart w:id="2" w:name="_Hlk35646191"/>
            <w:r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248" w:type="dxa"/>
            <w:shd w:val="clear" w:color="auto" w:fill="D0CECE" w:themeFill="background2" w:themeFillShade="E6"/>
          </w:tcPr>
          <w:p w14:paraId="2C5E478E" w14:textId="77777777" w:rsidR="00F84992" w:rsidRDefault="00F84992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F84992" w14:paraId="2DCFD94A" w14:textId="77777777" w:rsidTr="008F189C">
        <w:tc>
          <w:tcPr>
            <w:tcW w:w="4247" w:type="dxa"/>
          </w:tcPr>
          <w:p w14:paraId="706128B3" w14:textId="0A10F5F4" w:rsidR="00F84992" w:rsidRPr="00A53BEF" w:rsidRDefault="00F84992" w:rsidP="008F189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&lt;</w:t>
            </w:r>
            <w:r w:rsidRPr="00F84992">
              <w:rPr>
                <w:rFonts w:ascii="Consolas" w:hAnsi="Consolas"/>
              </w:rPr>
              <w:t>EQ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5A63480C" w14:textId="34D62288" w:rsidR="00F84992" w:rsidRDefault="00F84992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==</w:t>
            </w:r>
          </w:p>
        </w:tc>
      </w:tr>
      <w:tr w:rsidR="00F84992" w14:paraId="547B789B" w14:textId="77777777" w:rsidTr="008F189C">
        <w:tc>
          <w:tcPr>
            <w:tcW w:w="4247" w:type="dxa"/>
          </w:tcPr>
          <w:p w14:paraId="19CFB910" w14:textId="1DAC82E3" w:rsidR="00F84992" w:rsidRPr="006B7FE3" w:rsidRDefault="00F84992" w:rsidP="008F189C">
            <w:pPr>
              <w:rPr>
                <w:rFonts w:ascii="Consolas" w:hAnsi="Consolas"/>
              </w:rPr>
            </w:pPr>
            <w:r w:rsidRPr="00F84992">
              <w:rPr>
                <w:rFonts w:ascii="Consolas" w:hAnsi="Consolas"/>
              </w:rPr>
              <w:t>&lt;BIG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50FB51BC" w14:textId="20C83085" w:rsidR="00F84992" w:rsidRDefault="00F84992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&gt;</w:t>
            </w:r>
          </w:p>
        </w:tc>
      </w:tr>
      <w:tr w:rsidR="00F84992" w14:paraId="6925B215" w14:textId="77777777" w:rsidTr="008F189C">
        <w:tc>
          <w:tcPr>
            <w:tcW w:w="4247" w:type="dxa"/>
          </w:tcPr>
          <w:p w14:paraId="1FCEADF3" w14:textId="44C09646" w:rsidR="00F84992" w:rsidRPr="006B7FE3" w:rsidRDefault="00F84992" w:rsidP="008F189C">
            <w:pPr>
              <w:rPr>
                <w:rFonts w:ascii="Consolas" w:hAnsi="Consolas"/>
              </w:rPr>
            </w:pPr>
            <w:r w:rsidRPr="00F84992">
              <w:rPr>
                <w:rFonts w:ascii="Consolas" w:hAnsi="Consolas"/>
              </w:rPr>
              <w:t>&lt;LESS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56F3FC5F" w14:textId="7C306B38" w:rsidR="00F84992" w:rsidRDefault="00F84992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&lt;</w:t>
            </w:r>
          </w:p>
        </w:tc>
      </w:tr>
      <w:tr w:rsidR="00F84992" w14:paraId="078781F1" w14:textId="77777777" w:rsidTr="008F189C">
        <w:tc>
          <w:tcPr>
            <w:tcW w:w="4247" w:type="dxa"/>
          </w:tcPr>
          <w:p w14:paraId="662DCD35" w14:textId="223754F6" w:rsidR="00F84992" w:rsidRPr="006B7FE3" w:rsidRDefault="00F84992" w:rsidP="008F189C">
            <w:pPr>
              <w:rPr>
                <w:rFonts w:ascii="Consolas" w:hAnsi="Consolas"/>
              </w:rPr>
            </w:pPr>
            <w:r w:rsidRPr="00F84992">
              <w:rPr>
                <w:rFonts w:ascii="Consolas" w:hAnsi="Consolas"/>
              </w:rPr>
              <w:t>&lt;LESSEQ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06265495" w14:textId="0B6E9488" w:rsidR="00F84992" w:rsidRDefault="00F84992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&lt;=</w:t>
            </w:r>
          </w:p>
        </w:tc>
      </w:tr>
      <w:tr w:rsidR="00F84992" w14:paraId="0C30A379" w14:textId="77777777" w:rsidTr="008F189C">
        <w:tc>
          <w:tcPr>
            <w:tcW w:w="4247" w:type="dxa"/>
          </w:tcPr>
          <w:p w14:paraId="7490BBA9" w14:textId="448417F0" w:rsidR="00F84992" w:rsidRPr="006B7FE3" w:rsidRDefault="00F84992" w:rsidP="008F189C">
            <w:pPr>
              <w:rPr>
                <w:rFonts w:ascii="Consolas" w:hAnsi="Consolas"/>
              </w:rPr>
            </w:pPr>
            <w:r w:rsidRPr="00F84992">
              <w:rPr>
                <w:rFonts w:ascii="Consolas" w:hAnsi="Consolas"/>
              </w:rPr>
              <w:t>&lt;BIGEQ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6F7C3CAD" w14:textId="62649688" w:rsidR="00F84992" w:rsidRDefault="00F84992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=&gt;</w:t>
            </w:r>
          </w:p>
        </w:tc>
      </w:tr>
      <w:tr w:rsidR="00F84992" w14:paraId="7DD63058" w14:textId="77777777" w:rsidTr="008F189C">
        <w:tc>
          <w:tcPr>
            <w:tcW w:w="4247" w:type="dxa"/>
          </w:tcPr>
          <w:p w14:paraId="40FC1EB7" w14:textId="3CAF24AB" w:rsidR="00F84992" w:rsidRPr="006B7FE3" w:rsidRDefault="00F84992" w:rsidP="008F189C">
            <w:pPr>
              <w:rPr>
                <w:rFonts w:ascii="Consolas" w:hAnsi="Consolas"/>
              </w:rPr>
            </w:pPr>
            <w:r w:rsidRPr="00F84992">
              <w:rPr>
                <w:rFonts w:ascii="Consolas" w:hAnsi="Consolas"/>
              </w:rPr>
              <w:t>&lt;NOTEQ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23333071" w14:textId="2E1D7406" w:rsidR="00F84992" w:rsidRDefault="00F84992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!=</w:t>
            </w:r>
          </w:p>
        </w:tc>
      </w:tr>
      <w:bookmarkEnd w:id="2"/>
    </w:tbl>
    <w:p w14:paraId="11BF7CB3" w14:textId="7A1FA169" w:rsidR="00F84992" w:rsidRDefault="00F84992" w:rsidP="00D63278"/>
    <w:p w14:paraId="2A8036CD" w14:textId="13C3217B" w:rsidR="00F84992" w:rsidRDefault="00F84992" w:rsidP="00D63278"/>
    <w:p w14:paraId="3FE81857" w14:textId="3AF8C2FA" w:rsidR="00F84992" w:rsidRDefault="00F84992" w:rsidP="00D63278"/>
    <w:p w14:paraId="4577780B" w14:textId="13451870" w:rsidR="00F84992" w:rsidRDefault="00F84992" w:rsidP="00D63278"/>
    <w:p w14:paraId="5CC73D61" w14:textId="38B9FD3D" w:rsidR="00F84992" w:rsidRPr="00F84992" w:rsidRDefault="00F84992" w:rsidP="00D63278">
      <w:pPr>
        <w:rPr>
          <w:rFonts w:ascii="Century" w:hAnsi="Century"/>
          <w:sz w:val="28"/>
          <w:szCs w:val="28"/>
        </w:rPr>
      </w:pPr>
      <w:r w:rsidRPr="00F84992">
        <w:rPr>
          <w:rFonts w:ascii="Century" w:hAnsi="Century"/>
          <w:sz w:val="28"/>
          <w:szCs w:val="28"/>
        </w:rPr>
        <w:lastRenderedPageBreak/>
        <w:t>Operadores lógicos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F84992" w14:paraId="33224AA8" w14:textId="77777777" w:rsidTr="008F189C">
        <w:trPr>
          <w:trHeight w:val="457"/>
        </w:trPr>
        <w:tc>
          <w:tcPr>
            <w:tcW w:w="4247" w:type="dxa"/>
            <w:shd w:val="clear" w:color="auto" w:fill="D0CECE" w:themeFill="background2" w:themeFillShade="E6"/>
          </w:tcPr>
          <w:p w14:paraId="74E759C2" w14:textId="77777777" w:rsidR="00F84992" w:rsidRDefault="00F84992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bookmarkStart w:id="3" w:name="_Hlk35646844"/>
            <w:r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248" w:type="dxa"/>
            <w:shd w:val="clear" w:color="auto" w:fill="D0CECE" w:themeFill="background2" w:themeFillShade="E6"/>
          </w:tcPr>
          <w:p w14:paraId="6A6B582B" w14:textId="77777777" w:rsidR="00F84992" w:rsidRDefault="00F84992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F84992" w14:paraId="796CD05E" w14:textId="77777777" w:rsidTr="008F189C">
        <w:tc>
          <w:tcPr>
            <w:tcW w:w="4247" w:type="dxa"/>
          </w:tcPr>
          <w:p w14:paraId="4596CB20" w14:textId="63F2EC12" w:rsidR="00F84992" w:rsidRPr="00A53BEF" w:rsidRDefault="00F84992" w:rsidP="008F189C">
            <w:pPr>
              <w:rPr>
                <w:rFonts w:ascii="Consolas" w:hAnsi="Consolas"/>
              </w:rPr>
            </w:pPr>
            <w:r w:rsidRPr="00F84992">
              <w:rPr>
                <w:rFonts w:ascii="Consolas" w:hAnsi="Consolas"/>
              </w:rPr>
              <w:t>&lt;AND&gt;</w:t>
            </w:r>
          </w:p>
        </w:tc>
        <w:tc>
          <w:tcPr>
            <w:tcW w:w="4248" w:type="dxa"/>
          </w:tcPr>
          <w:p w14:paraId="44FB5807" w14:textId="5299DE63" w:rsidR="00F84992" w:rsidRDefault="00F84992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and</w:t>
            </w:r>
          </w:p>
        </w:tc>
      </w:tr>
      <w:tr w:rsidR="00F84992" w14:paraId="3D146D78" w14:textId="77777777" w:rsidTr="008F189C">
        <w:tc>
          <w:tcPr>
            <w:tcW w:w="4247" w:type="dxa"/>
          </w:tcPr>
          <w:p w14:paraId="5E829F75" w14:textId="26B98083" w:rsidR="00F84992" w:rsidRPr="006B7FE3" w:rsidRDefault="00F84992" w:rsidP="008F189C">
            <w:pPr>
              <w:rPr>
                <w:rFonts w:ascii="Consolas" w:hAnsi="Consolas"/>
              </w:rPr>
            </w:pPr>
            <w:r w:rsidRPr="00F84992">
              <w:rPr>
                <w:rFonts w:ascii="Consolas" w:hAnsi="Consolas"/>
              </w:rPr>
              <w:t>&lt;OR&gt;</w:t>
            </w:r>
          </w:p>
        </w:tc>
        <w:tc>
          <w:tcPr>
            <w:tcW w:w="4248" w:type="dxa"/>
          </w:tcPr>
          <w:p w14:paraId="542C2857" w14:textId="6EC18196" w:rsidR="00F84992" w:rsidRDefault="00F84992" w:rsidP="008F189C">
            <w:pPr>
              <w:rPr>
                <w:rFonts w:ascii="Century" w:hAnsi="Century"/>
                <w:sz w:val="28"/>
                <w:szCs w:val="28"/>
              </w:rPr>
            </w:pPr>
            <w:proofErr w:type="spellStart"/>
            <w:r>
              <w:rPr>
                <w:rFonts w:ascii="Century" w:hAnsi="Century"/>
                <w:sz w:val="28"/>
                <w:szCs w:val="28"/>
              </w:rPr>
              <w:t>or</w:t>
            </w:r>
            <w:proofErr w:type="spellEnd"/>
          </w:p>
        </w:tc>
      </w:tr>
      <w:tr w:rsidR="00F84992" w14:paraId="3B86DA4D" w14:textId="77777777" w:rsidTr="008F189C">
        <w:tc>
          <w:tcPr>
            <w:tcW w:w="4247" w:type="dxa"/>
          </w:tcPr>
          <w:p w14:paraId="53B86298" w14:textId="08EC99F8" w:rsidR="00F84992" w:rsidRPr="006B7FE3" w:rsidRDefault="00F84992" w:rsidP="008F189C">
            <w:pPr>
              <w:rPr>
                <w:rFonts w:ascii="Consolas" w:hAnsi="Consolas"/>
              </w:rPr>
            </w:pPr>
            <w:r w:rsidRPr="00F84992">
              <w:rPr>
                <w:rFonts w:ascii="Consolas" w:hAnsi="Consolas"/>
              </w:rPr>
              <w:t>&lt;NOT&gt;</w:t>
            </w:r>
          </w:p>
        </w:tc>
        <w:tc>
          <w:tcPr>
            <w:tcW w:w="4248" w:type="dxa"/>
          </w:tcPr>
          <w:p w14:paraId="63AB3E6D" w14:textId="4FFD2E22" w:rsidR="00F84992" w:rsidRDefault="00F84992" w:rsidP="008F189C">
            <w:pPr>
              <w:rPr>
                <w:rFonts w:ascii="Century" w:hAnsi="Century"/>
                <w:sz w:val="28"/>
                <w:szCs w:val="28"/>
              </w:rPr>
            </w:pPr>
            <w:proofErr w:type="spellStart"/>
            <w:r>
              <w:rPr>
                <w:rFonts w:ascii="Century" w:hAnsi="Century"/>
                <w:sz w:val="28"/>
                <w:szCs w:val="28"/>
              </w:rPr>
              <w:t>not</w:t>
            </w:r>
            <w:proofErr w:type="spellEnd"/>
          </w:p>
        </w:tc>
      </w:tr>
      <w:bookmarkEnd w:id="3"/>
    </w:tbl>
    <w:p w14:paraId="3BA5A504" w14:textId="5CB85CF3" w:rsidR="00F84992" w:rsidRDefault="00F84992" w:rsidP="00D63278"/>
    <w:p w14:paraId="27D2AF98" w14:textId="0F0115A4" w:rsidR="00F84992" w:rsidRPr="00F84992" w:rsidRDefault="00F84992" w:rsidP="00D63278">
      <w:pPr>
        <w:rPr>
          <w:rFonts w:ascii="Century" w:hAnsi="Century"/>
          <w:sz w:val="28"/>
          <w:szCs w:val="28"/>
        </w:rPr>
      </w:pPr>
      <w:r w:rsidRPr="00F84992">
        <w:rPr>
          <w:rFonts w:ascii="Century" w:hAnsi="Century"/>
          <w:sz w:val="28"/>
          <w:szCs w:val="28"/>
        </w:rPr>
        <w:t xml:space="preserve">Operadores </w:t>
      </w:r>
      <w:r w:rsidRPr="00F84992">
        <w:rPr>
          <w:rFonts w:ascii="Century" w:hAnsi="Century"/>
          <w:sz w:val="28"/>
          <w:szCs w:val="28"/>
        </w:rPr>
        <w:t>aritméticos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F84992" w14:paraId="73DACE1A" w14:textId="77777777" w:rsidTr="008F189C">
        <w:trPr>
          <w:trHeight w:val="457"/>
        </w:trPr>
        <w:tc>
          <w:tcPr>
            <w:tcW w:w="4247" w:type="dxa"/>
            <w:shd w:val="clear" w:color="auto" w:fill="D0CECE" w:themeFill="background2" w:themeFillShade="E6"/>
          </w:tcPr>
          <w:p w14:paraId="65A38A1B" w14:textId="77777777" w:rsidR="00F84992" w:rsidRDefault="00F84992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248" w:type="dxa"/>
            <w:shd w:val="clear" w:color="auto" w:fill="D0CECE" w:themeFill="background2" w:themeFillShade="E6"/>
          </w:tcPr>
          <w:p w14:paraId="4DF61044" w14:textId="77777777" w:rsidR="00F84992" w:rsidRDefault="00F84992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F84992" w14:paraId="154516A9" w14:textId="77777777" w:rsidTr="008F189C">
        <w:tc>
          <w:tcPr>
            <w:tcW w:w="4247" w:type="dxa"/>
          </w:tcPr>
          <w:p w14:paraId="2C21ADA3" w14:textId="38E16792" w:rsidR="00F84992" w:rsidRPr="00A53BEF" w:rsidRDefault="00F84992" w:rsidP="008F189C">
            <w:pPr>
              <w:rPr>
                <w:rFonts w:ascii="Consolas" w:hAnsi="Consolas"/>
              </w:rPr>
            </w:pPr>
            <w:r w:rsidRPr="00F84992">
              <w:rPr>
                <w:rFonts w:ascii="Consolas" w:hAnsi="Consolas"/>
              </w:rPr>
              <w:t>&lt;PLUS&gt;</w:t>
            </w:r>
          </w:p>
        </w:tc>
        <w:tc>
          <w:tcPr>
            <w:tcW w:w="4248" w:type="dxa"/>
          </w:tcPr>
          <w:p w14:paraId="230F192A" w14:textId="3D79C010" w:rsidR="00F84992" w:rsidRDefault="00F84992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+</w:t>
            </w:r>
          </w:p>
        </w:tc>
      </w:tr>
      <w:tr w:rsidR="00F84992" w14:paraId="4C85B62E" w14:textId="77777777" w:rsidTr="008F189C">
        <w:tc>
          <w:tcPr>
            <w:tcW w:w="4247" w:type="dxa"/>
          </w:tcPr>
          <w:p w14:paraId="1682FFEE" w14:textId="6EA9C138" w:rsidR="00F84992" w:rsidRPr="006B7FE3" w:rsidRDefault="00F84992" w:rsidP="008F189C">
            <w:pPr>
              <w:rPr>
                <w:rFonts w:ascii="Consolas" w:hAnsi="Consolas"/>
              </w:rPr>
            </w:pPr>
            <w:r w:rsidRPr="00F84992">
              <w:rPr>
                <w:rFonts w:ascii="Consolas" w:hAnsi="Consolas"/>
              </w:rPr>
              <w:t>&lt;MINUS&gt;</w:t>
            </w:r>
          </w:p>
        </w:tc>
        <w:tc>
          <w:tcPr>
            <w:tcW w:w="4248" w:type="dxa"/>
          </w:tcPr>
          <w:p w14:paraId="3AA0F938" w14:textId="3E7E76D0" w:rsidR="00F84992" w:rsidRDefault="00667E04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-</w:t>
            </w:r>
          </w:p>
        </w:tc>
      </w:tr>
      <w:tr w:rsidR="00F84992" w14:paraId="306FFBA1" w14:textId="77777777" w:rsidTr="008F189C">
        <w:tc>
          <w:tcPr>
            <w:tcW w:w="4247" w:type="dxa"/>
          </w:tcPr>
          <w:p w14:paraId="40AADE93" w14:textId="189190BE" w:rsidR="00F84992" w:rsidRPr="006B7FE3" w:rsidRDefault="00F84992" w:rsidP="008F189C">
            <w:pPr>
              <w:rPr>
                <w:rFonts w:ascii="Consolas" w:hAnsi="Consolas"/>
              </w:rPr>
            </w:pPr>
            <w:r w:rsidRPr="00A40B4C">
              <w:t>&lt;TIMES&gt;</w:t>
            </w:r>
          </w:p>
        </w:tc>
        <w:tc>
          <w:tcPr>
            <w:tcW w:w="4248" w:type="dxa"/>
          </w:tcPr>
          <w:p w14:paraId="76297B66" w14:textId="14A0DD1C" w:rsidR="00F84992" w:rsidRDefault="00667E04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*</w:t>
            </w:r>
          </w:p>
        </w:tc>
      </w:tr>
      <w:tr w:rsidR="00F84992" w14:paraId="471F901C" w14:textId="77777777" w:rsidTr="008F189C">
        <w:tc>
          <w:tcPr>
            <w:tcW w:w="4247" w:type="dxa"/>
          </w:tcPr>
          <w:p w14:paraId="6896065C" w14:textId="466F5F3B" w:rsidR="00F84992" w:rsidRPr="00A40B4C" w:rsidRDefault="00F84992" w:rsidP="008F189C">
            <w:r w:rsidRPr="00A40B4C">
              <w:t>&lt;DIVIDE&gt;</w:t>
            </w:r>
          </w:p>
        </w:tc>
        <w:tc>
          <w:tcPr>
            <w:tcW w:w="4248" w:type="dxa"/>
          </w:tcPr>
          <w:p w14:paraId="5E7EF23A" w14:textId="7A4F42F3" w:rsidR="00F84992" w:rsidRDefault="00667E04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/</w:t>
            </w:r>
          </w:p>
        </w:tc>
      </w:tr>
      <w:tr w:rsidR="00F84992" w14:paraId="17B52BC1" w14:textId="77777777" w:rsidTr="008F189C">
        <w:tc>
          <w:tcPr>
            <w:tcW w:w="4247" w:type="dxa"/>
          </w:tcPr>
          <w:p w14:paraId="426145C1" w14:textId="4EC89BAA" w:rsidR="00F84992" w:rsidRPr="00A40B4C" w:rsidRDefault="00667E04" w:rsidP="008F189C">
            <w:r w:rsidRPr="00A40B4C">
              <w:t>&lt;INCR&gt;</w:t>
            </w:r>
          </w:p>
        </w:tc>
        <w:tc>
          <w:tcPr>
            <w:tcW w:w="4248" w:type="dxa"/>
          </w:tcPr>
          <w:p w14:paraId="28BDE2DE" w14:textId="2BAE4EFA" w:rsidR="00F84992" w:rsidRDefault="00667E04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++</w:t>
            </w:r>
          </w:p>
        </w:tc>
      </w:tr>
      <w:tr w:rsidR="00F84992" w14:paraId="73AA9EA1" w14:textId="77777777" w:rsidTr="008F189C">
        <w:tc>
          <w:tcPr>
            <w:tcW w:w="4247" w:type="dxa"/>
          </w:tcPr>
          <w:p w14:paraId="1B32BB93" w14:textId="494BB7AF" w:rsidR="00F84992" w:rsidRPr="00A40B4C" w:rsidRDefault="00667E04" w:rsidP="008F189C">
            <w:r w:rsidRPr="00A40B4C">
              <w:t>&lt;DECR&gt;</w:t>
            </w:r>
          </w:p>
        </w:tc>
        <w:tc>
          <w:tcPr>
            <w:tcW w:w="4248" w:type="dxa"/>
          </w:tcPr>
          <w:p w14:paraId="0452B306" w14:textId="1E688DC0" w:rsidR="00F84992" w:rsidRDefault="00667E04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--</w:t>
            </w:r>
          </w:p>
        </w:tc>
      </w:tr>
      <w:tr w:rsidR="00667E04" w14:paraId="166DDC42" w14:textId="77777777" w:rsidTr="008F189C">
        <w:tc>
          <w:tcPr>
            <w:tcW w:w="4247" w:type="dxa"/>
          </w:tcPr>
          <w:p w14:paraId="06EF16C4" w14:textId="6BBB8572" w:rsidR="00667E04" w:rsidRPr="00A40B4C" w:rsidRDefault="00667E04" w:rsidP="008F189C">
            <w:r w:rsidRPr="00A40B4C">
              <w:t>&lt;ASIGNACION&gt;</w:t>
            </w:r>
          </w:p>
        </w:tc>
        <w:tc>
          <w:tcPr>
            <w:tcW w:w="4248" w:type="dxa"/>
          </w:tcPr>
          <w:p w14:paraId="1D490C69" w14:textId="2C12AE68" w:rsidR="00667E04" w:rsidRDefault="00667E04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=</w:t>
            </w:r>
          </w:p>
        </w:tc>
      </w:tr>
      <w:tr w:rsidR="00667E04" w14:paraId="569A3878" w14:textId="77777777" w:rsidTr="008F189C">
        <w:tc>
          <w:tcPr>
            <w:tcW w:w="4247" w:type="dxa"/>
          </w:tcPr>
          <w:p w14:paraId="43620C64" w14:textId="5873916D" w:rsidR="00667E04" w:rsidRPr="00A40B4C" w:rsidRDefault="00667E04" w:rsidP="008F189C">
            <w:r w:rsidRPr="00667E04">
              <w:t>&lt;PLUS_EQ</w:t>
            </w:r>
            <w:r>
              <w:t>&gt;</w:t>
            </w:r>
          </w:p>
        </w:tc>
        <w:tc>
          <w:tcPr>
            <w:tcW w:w="4248" w:type="dxa"/>
          </w:tcPr>
          <w:p w14:paraId="23823E3C" w14:textId="5FDF84CA" w:rsidR="00667E04" w:rsidRDefault="00667E04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+=</w:t>
            </w:r>
          </w:p>
        </w:tc>
      </w:tr>
      <w:tr w:rsidR="00667E04" w14:paraId="16F72135" w14:textId="77777777" w:rsidTr="008F189C">
        <w:tc>
          <w:tcPr>
            <w:tcW w:w="4247" w:type="dxa"/>
          </w:tcPr>
          <w:p w14:paraId="0DD6034A" w14:textId="0143CB32" w:rsidR="00667E04" w:rsidRPr="00A40B4C" w:rsidRDefault="00667E04" w:rsidP="008F189C">
            <w:r w:rsidRPr="00667E04">
              <w:t>&lt;MINUS_EQ</w:t>
            </w:r>
            <w:r>
              <w:t>&gt;</w:t>
            </w:r>
          </w:p>
        </w:tc>
        <w:tc>
          <w:tcPr>
            <w:tcW w:w="4248" w:type="dxa"/>
          </w:tcPr>
          <w:p w14:paraId="6648EE9E" w14:textId="28015B3C" w:rsidR="00667E04" w:rsidRDefault="00667E04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-=</w:t>
            </w:r>
          </w:p>
        </w:tc>
      </w:tr>
      <w:tr w:rsidR="00667E04" w14:paraId="72D145CA" w14:textId="77777777" w:rsidTr="008F189C">
        <w:tc>
          <w:tcPr>
            <w:tcW w:w="4247" w:type="dxa"/>
          </w:tcPr>
          <w:p w14:paraId="27D8A792" w14:textId="1E6129AA" w:rsidR="00667E04" w:rsidRPr="00667E04" w:rsidRDefault="00667E04" w:rsidP="008F189C">
            <w:r w:rsidRPr="00667E04">
              <w:t>&lt;TIMES_EQ</w:t>
            </w:r>
            <w:r>
              <w:t>&gt;</w:t>
            </w:r>
          </w:p>
        </w:tc>
        <w:tc>
          <w:tcPr>
            <w:tcW w:w="4248" w:type="dxa"/>
          </w:tcPr>
          <w:p w14:paraId="3DA15F49" w14:textId="79C2E07C" w:rsidR="00667E04" w:rsidRDefault="00667E04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*=</w:t>
            </w:r>
          </w:p>
        </w:tc>
      </w:tr>
      <w:tr w:rsidR="00667E04" w14:paraId="5E6ED9C9" w14:textId="77777777" w:rsidTr="008F189C">
        <w:tc>
          <w:tcPr>
            <w:tcW w:w="4247" w:type="dxa"/>
          </w:tcPr>
          <w:p w14:paraId="616F4127" w14:textId="6DF17A6B" w:rsidR="00667E04" w:rsidRPr="00667E04" w:rsidRDefault="00667E04" w:rsidP="008F189C">
            <w:r w:rsidRPr="00667E04">
              <w:t>&lt;DIVIDE_EQ</w:t>
            </w:r>
            <w:r>
              <w:t>&gt;</w:t>
            </w:r>
          </w:p>
        </w:tc>
        <w:tc>
          <w:tcPr>
            <w:tcW w:w="4248" w:type="dxa"/>
          </w:tcPr>
          <w:p w14:paraId="04236F3B" w14:textId="3D3B9032" w:rsidR="00667E04" w:rsidRDefault="00667E04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/=</w:t>
            </w:r>
          </w:p>
        </w:tc>
      </w:tr>
    </w:tbl>
    <w:p w14:paraId="20A2922D" w14:textId="74537590" w:rsidR="00F84992" w:rsidRDefault="00F84992" w:rsidP="00D63278">
      <w:pPr>
        <w:rPr>
          <w:rFonts w:ascii="Century" w:hAnsi="Century"/>
        </w:rPr>
      </w:pPr>
    </w:p>
    <w:p w14:paraId="40D2022F" w14:textId="53AA9C11" w:rsidR="00667E04" w:rsidRDefault="00667E04" w:rsidP="00D63278">
      <w:pPr>
        <w:rPr>
          <w:rFonts w:ascii="Century" w:hAnsi="Century"/>
        </w:rPr>
      </w:pPr>
    </w:p>
    <w:p w14:paraId="53320D98" w14:textId="77777777" w:rsidR="00667E04" w:rsidRDefault="00667E04" w:rsidP="00D63278">
      <w:pPr>
        <w:rPr>
          <w:rFonts w:ascii="Century" w:hAnsi="Century"/>
          <w:sz w:val="28"/>
          <w:szCs w:val="28"/>
        </w:rPr>
      </w:pPr>
    </w:p>
    <w:p w14:paraId="7DE33869" w14:textId="77777777" w:rsidR="006B7FE3" w:rsidRPr="00A53BEF" w:rsidRDefault="006B7FE3" w:rsidP="00D63278">
      <w:pPr>
        <w:rPr>
          <w:rFonts w:ascii="Century" w:hAnsi="Century"/>
          <w:sz w:val="28"/>
          <w:szCs w:val="28"/>
        </w:rPr>
      </w:pPr>
    </w:p>
    <w:p w14:paraId="3A333E77" w14:textId="77777777" w:rsidR="00667E04" w:rsidRDefault="00667E04" w:rsidP="00667E04"/>
    <w:p w14:paraId="2A1E0D86" w14:textId="42405CC1" w:rsidR="00D63278" w:rsidRPr="00896CFE" w:rsidRDefault="00D63278" w:rsidP="00667E04">
      <w:pPr>
        <w:rPr>
          <w:b/>
          <w:bCs/>
          <w:sz w:val="28"/>
          <w:szCs w:val="28"/>
        </w:rPr>
      </w:pPr>
      <w:r w:rsidRPr="00896CFE">
        <w:rPr>
          <w:rFonts w:ascii="Century" w:hAnsi="Century"/>
          <w:b/>
          <w:bCs/>
          <w:sz w:val="28"/>
          <w:szCs w:val="28"/>
        </w:rPr>
        <w:lastRenderedPageBreak/>
        <w:t>Identificadores</w:t>
      </w:r>
    </w:p>
    <w:p w14:paraId="5DF9966F" w14:textId="77777777" w:rsidR="00D63278" w:rsidRPr="00667E04" w:rsidRDefault="00D63278" w:rsidP="00D63278">
      <w:pPr>
        <w:rPr>
          <w:rFonts w:ascii="Century" w:hAnsi="Century"/>
          <w:sz w:val="24"/>
          <w:szCs w:val="24"/>
        </w:rPr>
      </w:pPr>
      <w:r w:rsidRPr="00667E04">
        <w:rPr>
          <w:rFonts w:ascii="Century" w:hAnsi="Century"/>
          <w:sz w:val="24"/>
          <w:szCs w:val="24"/>
        </w:rPr>
        <w:t>Para crear un identificador se hace uso de la expresión regular:</w:t>
      </w:r>
    </w:p>
    <w:p w14:paraId="21B682DF" w14:textId="39CC93BF" w:rsidR="00667E04" w:rsidRDefault="00D63278" w:rsidP="00D63278">
      <w:pPr>
        <w:pStyle w:val="Code"/>
      </w:pPr>
      <w:r w:rsidRPr="00A30C7F">
        <w:t>&lt;IDENTIFIER</w:t>
      </w:r>
      <w:proofErr w:type="gramStart"/>
      <w:r w:rsidR="00667E04">
        <w:t>&gt;</w:t>
      </w:r>
      <w:r w:rsidRPr="00A30C7F">
        <w:t> ::=</w:t>
      </w:r>
      <w:proofErr w:type="gramEnd"/>
      <w:r w:rsidRPr="00A30C7F">
        <w:t> ["a"-"z","A"-"Z"](["a"-"z","A"-"Z","0"-"9","_"])</w:t>
      </w:r>
    </w:p>
    <w:p w14:paraId="196A8317" w14:textId="77777777" w:rsidR="00667E04" w:rsidRDefault="00667E04" w:rsidP="00D63278">
      <w:pPr>
        <w:pStyle w:val="Code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667E04" w14:paraId="3E9D5DE3" w14:textId="77777777" w:rsidTr="008F189C">
        <w:trPr>
          <w:trHeight w:val="457"/>
        </w:trPr>
        <w:tc>
          <w:tcPr>
            <w:tcW w:w="4247" w:type="dxa"/>
            <w:shd w:val="clear" w:color="auto" w:fill="D0CECE" w:themeFill="background2" w:themeFillShade="E6"/>
          </w:tcPr>
          <w:p w14:paraId="07754917" w14:textId="77777777" w:rsidR="00667E04" w:rsidRDefault="00667E04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bookmarkStart w:id="4" w:name="_Hlk35646996"/>
            <w:r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248" w:type="dxa"/>
            <w:shd w:val="clear" w:color="auto" w:fill="D0CECE" w:themeFill="background2" w:themeFillShade="E6"/>
          </w:tcPr>
          <w:p w14:paraId="3981AB82" w14:textId="77777777" w:rsidR="00667E04" w:rsidRDefault="00667E04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667E04" w14:paraId="37B40BEA" w14:textId="77777777" w:rsidTr="008F189C">
        <w:tc>
          <w:tcPr>
            <w:tcW w:w="4247" w:type="dxa"/>
          </w:tcPr>
          <w:p w14:paraId="7A8F88AE" w14:textId="5D95C84A" w:rsidR="00667E04" w:rsidRPr="00A30C7F" w:rsidRDefault="00667E04" w:rsidP="00667E04">
            <w:pPr>
              <w:pStyle w:val="Code"/>
            </w:pPr>
            <w:r>
              <w:t>&lt;IDENTIFIER&gt;</w:t>
            </w:r>
          </w:p>
          <w:p w14:paraId="3627A821" w14:textId="728BDC4E" w:rsidR="00667E04" w:rsidRPr="00A53BEF" w:rsidRDefault="00667E04" w:rsidP="008F189C">
            <w:pPr>
              <w:rPr>
                <w:rFonts w:ascii="Consolas" w:hAnsi="Consolas"/>
              </w:rPr>
            </w:pPr>
          </w:p>
        </w:tc>
        <w:tc>
          <w:tcPr>
            <w:tcW w:w="4248" w:type="dxa"/>
          </w:tcPr>
          <w:p w14:paraId="2A69CB96" w14:textId="725A1743" w:rsidR="00667E04" w:rsidRDefault="00667E04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Ejemplo: Ped123fre</w:t>
            </w:r>
          </w:p>
        </w:tc>
      </w:tr>
      <w:bookmarkEnd w:id="4"/>
    </w:tbl>
    <w:p w14:paraId="08D0F71E" w14:textId="77777777" w:rsidR="00667E04" w:rsidRDefault="00667E04" w:rsidP="00D63278">
      <w:pPr>
        <w:pStyle w:val="Code"/>
      </w:pPr>
    </w:p>
    <w:p w14:paraId="7B7233AE" w14:textId="77777777" w:rsidR="00667E04" w:rsidRDefault="00667E04" w:rsidP="00D63278">
      <w:pPr>
        <w:pStyle w:val="Code"/>
      </w:pPr>
    </w:p>
    <w:p w14:paraId="4E0AF63A" w14:textId="4FEC24AA" w:rsidR="00D63278" w:rsidRPr="00896CFE" w:rsidRDefault="00D63278" w:rsidP="00667E04">
      <w:pPr>
        <w:rPr>
          <w:rFonts w:ascii="Century" w:hAnsi="Century"/>
          <w:b/>
          <w:bCs/>
          <w:sz w:val="28"/>
          <w:szCs w:val="28"/>
        </w:rPr>
      </w:pPr>
      <w:r w:rsidRPr="00896CFE">
        <w:rPr>
          <w:rFonts w:ascii="Century" w:hAnsi="Century"/>
          <w:b/>
          <w:bCs/>
          <w:sz w:val="28"/>
          <w:szCs w:val="28"/>
        </w:rPr>
        <w:t>Números</w:t>
      </w:r>
      <w:r w:rsidRPr="00896CFE">
        <w:rPr>
          <w:rFonts w:ascii="Century" w:hAnsi="Century"/>
          <w:b/>
          <w:bCs/>
          <w:sz w:val="28"/>
          <w:szCs w:val="28"/>
        </w:rPr>
        <w:tab/>
      </w:r>
    </w:p>
    <w:p w14:paraId="1594FAF8" w14:textId="77777777" w:rsidR="00D63278" w:rsidRPr="00896CFE" w:rsidRDefault="00D63278" w:rsidP="00D63278">
      <w:pPr>
        <w:rPr>
          <w:rFonts w:ascii="Century" w:hAnsi="Century"/>
          <w:sz w:val="24"/>
          <w:szCs w:val="24"/>
        </w:rPr>
      </w:pPr>
      <w:r w:rsidRPr="00896CFE">
        <w:rPr>
          <w:rFonts w:ascii="Century" w:hAnsi="Century"/>
          <w:sz w:val="24"/>
          <w:szCs w:val="24"/>
        </w:rPr>
        <w:t xml:space="preserve">Para el uso de números en identificadores que manejen datos numéricos pueden ser declarados de la siguiente manera: </w:t>
      </w:r>
    </w:p>
    <w:p w14:paraId="0F6CC527" w14:textId="6F05DBEF" w:rsidR="00D63278" w:rsidRDefault="00D63278" w:rsidP="00D63278">
      <w:pPr>
        <w:pStyle w:val="Code"/>
      </w:pPr>
      <w:r w:rsidRPr="00530AD8">
        <w:t>&lt;NUMBER</w:t>
      </w:r>
      <w:proofErr w:type="gramStart"/>
      <w:r w:rsidRPr="00530AD8">
        <w:t>&gt; ::=</w:t>
      </w:r>
      <w:proofErr w:type="gramEnd"/>
      <w:r w:rsidRPr="00530AD8">
        <w:t xml:space="preserve"> (["0"-"9"])</w:t>
      </w:r>
      <w:r>
        <w:t>[</w:t>
      </w:r>
      <w:r w:rsidRPr="00530AD8">
        <w:t>(["0"-"9"])"."(["0"-"9"])</w:t>
      </w:r>
      <w:r>
        <w:t>][</w:t>
      </w:r>
      <w:r w:rsidRPr="00530AD8">
        <w:t>(["0"-"9"])"."</w:t>
      </w:r>
      <w:r>
        <w:t>][</w:t>
      </w:r>
      <w:r w:rsidRPr="00530AD8">
        <w:t>"."(["0"-"9"])</w:t>
      </w:r>
      <w:r>
        <w:t>]</w:t>
      </w:r>
    </w:p>
    <w:p w14:paraId="4ED3596F" w14:textId="1D1AC9AC" w:rsidR="00667E04" w:rsidRDefault="00667E04" w:rsidP="00D63278">
      <w:pPr>
        <w:pStyle w:val="Code"/>
      </w:pPr>
    </w:p>
    <w:tbl>
      <w:tblPr>
        <w:tblStyle w:val="Tablaconcuadrcula"/>
        <w:tblW w:w="8923" w:type="dxa"/>
        <w:tblLook w:val="04A0" w:firstRow="1" w:lastRow="0" w:firstColumn="1" w:lastColumn="0" w:noHBand="0" w:noVBand="1"/>
      </w:tblPr>
      <w:tblGrid>
        <w:gridCol w:w="4461"/>
        <w:gridCol w:w="4462"/>
      </w:tblGrid>
      <w:tr w:rsidR="00667E04" w:rsidRPr="00667E04" w14:paraId="354E4AD8" w14:textId="77777777" w:rsidTr="00896CFE">
        <w:trPr>
          <w:trHeight w:val="164"/>
        </w:trPr>
        <w:tc>
          <w:tcPr>
            <w:tcW w:w="4461" w:type="dxa"/>
            <w:shd w:val="clear" w:color="auto" w:fill="D0CECE" w:themeFill="background2" w:themeFillShade="E6"/>
          </w:tcPr>
          <w:p w14:paraId="64939686" w14:textId="77777777" w:rsidR="00667E04" w:rsidRPr="00667E04" w:rsidRDefault="00667E04" w:rsidP="00667E04">
            <w:pPr>
              <w:jc w:val="center"/>
              <w:rPr>
                <w:rFonts w:ascii="Century" w:hAnsi="Century"/>
                <w:sz w:val="28"/>
                <w:szCs w:val="28"/>
              </w:rPr>
            </w:pPr>
            <w:r w:rsidRPr="00667E04"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462" w:type="dxa"/>
            <w:shd w:val="clear" w:color="auto" w:fill="D0CECE" w:themeFill="background2" w:themeFillShade="E6"/>
          </w:tcPr>
          <w:p w14:paraId="0D0288FF" w14:textId="77777777" w:rsidR="00667E04" w:rsidRPr="00667E04" w:rsidRDefault="00667E04" w:rsidP="00667E04">
            <w:pPr>
              <w:jc w:val="center"/>
              <w:rPr>
                <w:rFonts w:ascii="Century" w:hAnsi="Century"/>
                <w:sz w:val="28"/>
                <w:szCs w:val="28"/>
              </w:rPr>
            </w:pPr>
            <w:r w:rsidRPr="00667E04"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667E04" w:rsidRPr="00667E04" w14:paraId="2F7D6895" w14:textId="77777777" w:rsidTr="00896CFE">
        <w:trPr>
          <w:trHeight w:val="258"/>
        </w:trPr>
        <w:tc>
          <w:tcPr>
            <w:tcW w:w="4461" w:type="dxa"/>
          </w:tcPr>
          <w:p w14:paraId="179A20C1" w14:textId="30F2706A" w:rsidR="00667E04" w:rsidRPr="00667E04" w:rsidRDefault="00667E04" w:rsidP="00667E04">
            <w:pPr>
              <w:spacing w:after="0" w:line="259" w:lineRule="auto"/>
              <w:rPr>
                <w:rFonts w:ascii="Consolas" w:eastAsiaTheme="minorHAnsi" w:hAnsi="Consolas" w:cstheme="minorBidi"/>
                <w:bCs/>
                <w:spacing w:val="30"/>
                <w:szCs w:val="28"/>
                <w:lang w:val="es-MX"/>
              </w:rPr>
            </w:pPr>
            <w:r w:rsidRPr="00667E04">
              <w:rPr>
                <w:rFonts w:ascii="Consolas" w:eastAsiaTheme="minorHAnsi" w:hAnsi="Consolas" w:cstheme="minorBidi"/>
                <w:bCs/>
                <w:spacing w:val="30"/>
                <w:szCs w:val="28"/>
                <w:lang w:val="es-MX"/>
              </w:rPr>
              <w:t>&lt;</w:t>
            </w:r>
            <w:r w:rsidR="00896CFE">
              <w:rPr>
                <w:rFonts w:ascii="Consolas" w:eastAsiaTheme="minorHAnsi" w:hAnsi="Consolas" w:cstheme="minorBidi"/>
                <w:bCs/>
                <w:spacing w:val="30"/>
                <w:szCs w:val="28"/>
                <w:lang w:val="es-MX"/>
              </w:rPr>
              <w:t>NUMBER</w:t>
            </w:r>
            <w:r w:rsidRPr="00667E04">
              <w:rPr>
                <w:rFonts w:ascii="Consolas" w:eastAsiaTheme="minorHAnsi" w:hAnsi="Consolas" w:cstheme="minorBidi"/>
                <w:bCs/>
                <w:spacing w:val="30"/>
                <w:szCs w:val="28"/>
                <w:lang w:val="es-MX"/>
              </w:rPr>
              <w:t>&gt;</w:t>
            </w:r>
          </w:p>
          <w:p w14:paraId="0EE74F41" w14:textId="77777777" w:rsidR="00667E04" w:rsidRPr="00667E04" w:rsidRDefault="00667E04" w:rsidP="00667E04">
            <w:pPr>
              <w:rPr>
                <w:rFonts w:ascii="Consolas" w:hAnsi="Consolas"/>
              </w:rPr>
            </w:pPr>
          </w:p>
        </w:tc>
        <w:tc>
          <w:tcPr>
            <w:tcW w:w="4462" w:type="dxa"/>
          </w:tcPr>
          <w:p w14:paraId="2743573F" w14:textId="77777777" w:rsidR="00667E04" w:rsidRDefault="00667E04" w:rsidP="00667E04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Ej. 100, 0.1, 4., .9</w:t>
            </w:r>
          </w:p>
          <w:p w14:paraId="5AD81A7F" w14:textId="2564CE19" w:rsidR="00667E04" w:rsidRPr="00667E04" w:rsidRDefault="00667E04" w:rsidP="00667E04">
            <w:pPr>
              <w:rPr>
                <w:rFonts w:ascii="Century" w:hAnsi="Century"/>
                <w:sz w:val="28"/>
                <w:szCs w:val="28"/>
              </w:rPr>
            </w:pPr>
          </w:p>
        </w:tc>
      </w:tr>
    </w:tbl>
    <w:p w14:paraId="27B796DD" w14:textId="77777777" w:rsidR="00667E04" w:rsidRDefault="00667E04" w:rsidP="00D63278">
      <w:pPr>
        <w:pStyle w:val="Code"/>
      </w:pPr>
    </w:p>
    <w:p w14:paraId="5AD42077" w14:textId="77777777" w:rsidR="00D63278" w:rsidRDefault="00D63278" w:rsidP="00D63278">
      <w:pPr>
        <w:pStyle w:val="Code"/>
      </w:pPr>
    </w:p>
    <w:p w14:paraId="457CC625" w14:textId="5ECA5DB2" w:rsidR="00667E04" w:rsidRDefault="00667E04" w:rsidP="00D63278">
      <w:pPr>
        <w:rPr>
          <w:rFonts w:ascii="Consolas" w:hAnsi="Consolas"/>
        </w:rPr>
      </w:pPr>
    </w:p>
    <w:p w14:paraId="147950DB" w14:textId="0D1F9736" w:rsidR="00667E04" w:rsidRPr="00896CFE" w:rsidRDefault="00667E04" w:rsidP="00D63278">
      <w:pPr>
        <w:rPr>
          <w:rFonts w:ascii="Century" w:hAnsi="Century"/>
          <w:sz w:val="24"/>
          <w:szCs w:val="24"/>
        </w:rPr>
      </w:pPr>
    </w:p>
    <w:p w14:paraId="0F2A1475" w14:textId="03023606" w:rsidR="00896CFE" w:rsidRPr="00896CFE" w:rsidRDefault="00896CFE" w:rsidP="00D63278">
      <w:pPr>
        <w:rPr>
          <w:rFonts w:ascii="Century" w:hAnsi="Century"/>
          <w:b/>
          <w:bCs/>
          <w:sz w:val="24"/>
          <w:szCs w:val="24"/>
        </w:rPr>
      </w:pPr>
      <w:r w:rsidRPr="00896CFE">
        <w:rPr>
          <w:rFonts w:ascii="Century" w:hAnsi="Century"/>
          <w:b/>
          <w:bCs/>
          <w:sz w:val="24"/>
          <w:szCs w:val="24"/>
        </w:rPr>
        <w:t>Token &lt;EOF&gt;</w:t>
      </w:r>
    </w:p>
    <w:p w14:paraId="0FF8A832" w14:textId="105CC8C6" w:rsidR="00667E04" w:rsidRPr="00896CFE" w:rsidRDefault="00667E04" w:rsidP="00D63278">
      <w:pPr>
        <w:rPr>
          <w:rFonts w:ascii="Century" w:hAnsi="Century"/>
          <w:sz w:val="24"/>
          <w:szCs w:val="24"/>
        </w:rPr>
      </w:pPr>
      <w:r w:rsidRPr="00896CFE">
        <w:rPr>
          <w:rFonts w:ascii="Century" w:hAnsi="Century"/>
          <w:sz w:val="24"/>
          <w:szCs w:val="24"/>
        </w:rPr>
        <w:t xml:space="preserve">Existe un token especial que nos brinda </w:t>
      </w:r>
      <w:proofErr w:type="spellStart"/>
      <w:r w:rsidRPr="00896CFE">
        <w:rPr>
          <w:rFonts w:ascii="Century" w:hAnsi="Century"/>
          <w:sz w:val="24"/>
          <w:szCs w:val="24"/>
        </w:rPr>
        <w:t>JavaCC</w:t>
      </w:r>
      <w:proofErr w:type="spellEnd"/>
      <w:r w:rsidRPr="00896CFE">
        <w:rPr>
          <w:rFonts w:ascii="Century" w:hAnsi="Century"/>
          <w:sz w:val="24"/>
          <w:szCs w:val="24"/>
        </w:rPr>
        <w:t>, este es el token de tipo</w:t>
      </w:r>
      <w:r w:rsidR="00896CFE" w:rsidRPr="00896CFE">
        <w:rPr>
          <w:rFonts w:ascii="Century" w:hAnsi="Century"/>
          <w:sz w:val="24"/>
          <w:szCs w:val="24"/>
        </w:rPr>
        <w:t xml:space="preserve"> &lt;EOF</w:t>
      </w:r>
      <w:proofErr w:type="gramStart"/>
      <w:r w:rsidR="00896CFE" w:rsidRPr="00896CFE">
        <w:rPr>
          <w:rFonts w:ascii="Century" w:hAnsi="Century"/>
          <w:sz w:val="24"/>
          <w:szCs w:val="24"/>
        </w:rPr>
        <w:t>&gt;</w:t>
      </w:r>
      <w:r w:rsidRPr="00896CFE">
        <w:rPr>
          <w:rFonts w:ascii="Century" w:hAnsi="Century"/>
          <w:sz w:val="24"/>
          <w:szCs w:val="24"/>
        </w:rPr>
        <w:t xml:space="preserve"> ,</w:t>
      </w:r>
      <w:proofErr w:type="gramEnd"/>
      <w:r w:rsidRPr="00896CFE">
        <w:rPr>
          <w:rFonts w:ascii="Century" w:hAnsi="Century"/>
          <w:sz w:val="24"/>
          <w:szCs w:val="24"/>
        </w:rPr>
        <w:t xml:space="preserve"> el cuál cada vez que se lee, indica que ya no hay más valores dentro del código, por lo que lee espacios en blanco o vacíos, debido a que se consumieron todos los valores dentro del código pasado por el archivo de texto</w:t>
      </w:r>
      <w:r w:rsidR="00896CFE">
        <w:rPr>
          <w:rFonts w:ascii="Century" w:hAnsi="Century"/>
          <w:sz w:val="24"/>
          <w:szCs w:val="24"/>
        </w:rPr>
        <w:t>.</w:t>
      </w:r>
    </w:p>
    <w:p w14:paraId="664A42A7" w14:textId="49EBFFBF" w:rsidR="00667E04" w:rsidRDefault="00667E04" w:rsidP="00D63278">
      <w:pPr>
        <w:rPr>
          <w:rFonts w:ascii="Consolas" w:hAnsi="Consolas"/>
        </w:rPr>
      </w:pPr>
    </w:p>
    <w:p w14:paraId="7DBF1E9F" w14:textId="2806AA9B" w:rsidR="00667E04" w:rsidRDefault="00667E04" w:rsidP="00D63278">
      <w:pPr>
        <w:rPr>
          <w:rFonts w:ascii="Consolas" w:hAnsi="Consolas"/>
        </w:rPr>
      </w:pPr>
    </w:p>
    <w:p w14:paraId="22CBC511" w14:textId="7E53DEF6" w:rsidR="00667E04" w:rsidRDefault="00667E04" w:rsidP="00D63278">
      <w:pPr>
        <w:rPr>
          <w:rFonts w:ascii="Consolas" w:hAnsi="Consolas"/>
        </w:rPr>
      </w:pPr>
    </w:p>
    <w:p w14:paraId="729D6FA3" w14:textId="1CD0AC30" w:rsidR="00667E04" w:rsidRDefault="00667E04" w:rsidP="00D63278">
      <w:pPr>
        <w:rPr>
          <w:rFonts w:ascii="Consolas" w:hAnsi="Consolas"/>
        </w:rPr>
      </w:pPr>
    </w:p>
    <w:p w14:paraId="1E7704A3" w14:textId="77777777" w:rsidR="00896CFE" w:rsidRDefault="00896CFE" w:rsidP="00896CFE">
      <w:pPr>
        <w:pStyle w:val="Ttulo1"/>
      </w:pPr>
      <w:r w:rsidRPr="000D4B44">
        <w:rPr>
          <w:b w:val="0"/>
          <w:bCs w:val="0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56F99391" wp14:editId="3F9EFDEA">
                <wp:simplePos x="0" y="0"/>
                <wp:positionH relativeFrom="page">
                  <wp:align>left</wp:align>
                </wp:positionH>
                <wp:positionV relativeFrom="paragraph">
                  <wp:posOffset>-579852</wp:posOffset>
                </wp:positionV>
                <wp:extent cx="3384550" cy="764931"/>
                <wp:effectExtent l="0" t="0" r="25400" b="16510"/>
                <wp:wrapNone/>
                <wp:docPr id="26" name="Rectángulo: esquinas diagonales cortada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4550" cy="764931"/>
                        </a:xfrm>
                        <a:prstGeom prst="snip2DiagRect">
                          <a:avLst>
                            <a:gd name="adj1" fmla="val 0"/>
                            <a:gd name="adj2" fmla="val 50000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56CF5A" w14:textId="34AE6978" w:rsidR="00896CFE" w:rsidRPr="000D4B44" w:rsidRDefault="00896CFE" w:rsidP="00896CFE">
                            <w:pPr>
                              <w:jc w:val="center"/>
                              <w:rPr>
                                <w:rFonts w:ascii="Century" w:hAnsi="Century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Century" w:hAnsi="Century"/>
                                <w:sz w:val="40"/>
                                <w:szCs w:val="40"/>
                              </w:rPr>
                              <w:t>Sintaxis</w:t>
                            </w:r>
                            <w:r>
                              <w:rPr>
                                <w:rFonts w:ascii="Century" w:hAnsi="Century"/>
                                <w:sz w:val="40"/>
                                <w:szCs w:val="40"/>
                              </w:rPr>
                              <w:t xml:space="preserve"> del lenguaje</w:t>
                            </w:r>
                            <w:r w:rsidRPr="000D4B44">
                              <w:rPr>
                                <w:rFonts w:ascii="Century" w:hAnsi="Century"/>
                                <w:sz w:val="40"/>
                                <w:szCs w:val="4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99391" id="Rectángulo: esquinas diagonales cortadas 26" o:spid="_x0000_s1036" style="position:absolute;margin-left:0;margin-top:-45.65pt;width:266.5pt;height:60.25pt;z-index:-25163571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coordsize="3384550,764931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" adj="-11796480,,5400" path="m,l3002085,r382465,382466l3384550,764931r,l382466,764931,,382466,,xe" fillcolor="black [3200]" strokecolor="black [1600]" strokeweight="1pt">
                <v:stroke joinstyle="miter"/>
                <v:formulas/>
                <v:path arrowok="t" o:connecttype="custom" o:connectlocs="0,0;3002085,0;3384550,382466;3384550,764931;3384550,764931;382466,764931;0,382466;0,0" o:connectangles="0,0,0,0,0,0,0,0" textboxrect="0,0,3384550,764931"/>
                <v:textbox>
                  <w:txbxContent>
                    <w:p w14:paraId="6956CF5A" w14:textId="34AE6978" w:rsidR="00896CFE" w:rsidRPr="000D4B44" w:rsidRDefault="00896CFE" w:rsidP="00896CFE">
                      <w:pPr>
                        <w:jc w:val="center"/>
                        <w:rPr>
                          <w:rFonts w:ascii="Century" w:hAnsi="Century"/>
                          <w:sz w:val="40"/>
                          <w:szCs w:val="40"/>
                        </w:rPr>
                      </w:pPr>
                      <w:r>
                        <w:rPr>
                          <w:rFonts w:ascii="Century" w:hAnsi="Century"/>
                          <w:sz w:val="40"/>
                          <w:szCs w:val="40"/>
                        </w:rPr>
                        <w:t>Sintaxis</w:t>
                      </w:r>
                      <w:r>
                        <w:rPr>
                          <w:rFonts w:ascii="Century" w:hAnsi="Century"/>
                          <w:sz w:val="40"/>
                          <w:szCs w:val="40"/>
                        </w:rPr>
                        <w:t xml:space="preserve"> del lenguaje</w:t>
                      </w:r>
                      <w:r w:rsidRPr="000D4B44">
                        <w:rPr>
                          <w:rFonts w:ascii="Century" w:hAnsi="Century"/>
                          <w:sz w:val="40"/>
                          <w:szCs w:val="40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17FC47C" wp14:editId="2DA1B804">
                <wp:simplePos x="0" y="0"/>
                <wp:positionH relativeFrom="column">
                  <wp:posOffset>-1020250</wp:posOffset>
                </wp:positionH>
                <wp:positionV relativeFrom="paragraph">
                  <wp:posOffset>-509465</wp:posOffset>
                </wp:positionV>
                <wp:extent cx="3261360" cy="641496"/>
                <wp:effectExtent l="0" t="0" r="15240" b="25400"/>
                <wp:wrapNone/>
                <wp:docPr id="28" name="Rectángulo: esquinas diagonales cortada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1360" cy="641496"/>
                        </a:xfrm>
                        <a:prstGeom prst="snip2DiagRect">
                          <a:avLst>
                            <a:gd name="adj1" fmla="val 0"/>
                            <a:gd name="adj2" fmla="val 50000"/>
                          </a:avLst>
                        </a:prstGeom>
                        <a:noFill/>
                        <a:ln w="190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BD61EC" id="Rectángulo: esquinas diagonales cortadas 28" o:spid="_x0000_s1026" style="position:absolute;margin-left:-80.35pt;margin-top:-40.1pt;width:256.8pt;height:50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261360,6414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" path="m,l2940612,r320748,320748l3261360,641496r,l320748,641496,,320748,,xe" filled="f" strokecolor="white [3212]" strokeweight="1.5pt">
                <v:stroke joinstyle="miter"/>
                <v:path arrowok="t" o:connecttype="custom" o:connectlocs="0,0;2940612,0;3261360,320748;3261360,641496;3261360,641496;320748,641496;0,320748;0,0" o:connectangles="0,0,0,0,0,0,0,0"/>
              </v:shape>
            </w:pict>
          </mc:Fallback>
        </mc:AlternateContent>
      </w:r>
    </w:p>
    <w:p w14:paraId="1DF55B90" w14:textId="77777777" w:rsidR="00667E04" w:rsidRDefault="00667E04" w:rsidP="00D63278">
      <w:pPr>
        <w:rPr>
          <w:rFonts w:ascii="Consolas" w:hAnsi="Consolas"/>
        </w:rPr>
      </w:pPr>
    </w:p>
    <w:p w14:paraId="619EEF7C" w14:textId="27E866FC" w:rsidR="00D63278" w:rsidRPr="00896CFE" w:rsidRDefault="00D63278" w:rsidP="00896CFE">
      <w:pPr>
        <w:pStyle w:val="Prrafodelista"/>
        <w:numPr>
          <w:ilvl w:val="0"/>
          <w:numId w:val="2"/>
        </w:numPr>
        <w:rPr>
          <w:rFonts w:ascii="Century" w:hAnsi="Century"/>
          <w:b/>
          <w:bCs/>
          <w:sz w:val="28"/>
          <w:szCs w:val="28"/>
        </w:rPr>
      </w:pPr>
      <w:r w:rsidRPr="00896CFE">
        <w:rPr>
          <w:rFonts w:ascii="Century" w:hAnsi="Century"/>
          <w:b/>
          <w:bCs/>
          <w:sz w:val="28"/>
          <w:szCs w:val="28"/>
        </w:rPr>
        <w:t xml:space="preserve">Declaración </w:t>
      </w:r>
      <w:r w:rsidR="00896CFE" w:rsidRPr="00896CFE">
        <w:rPr>
          <w:rFonts w:ascii="Century" w:hAnsi="Century"/>
          <w:b/>
          <w:bCs/>
          <w:sz w:val="28"/>
          <w:szCs w:val="28"/>
        </w:rPr>
        <w:t xml:space="preserve">y asignación </w:t>
      </w:r>
      <w:r w:rsidRPr="00896CFE">
        <w:rPr>
          <w:rFonts w:ascii="Century" w:hAnsi="Century"/>
          <w:b/>
          <w:bCs/>
          <w:sz w:val="28"/>
          <w:szCs w:val="28"/>
        </w:rPr>
        <w:t>de variables</w:t>
      </w:r>
    </w:p>
    <w:p w14:paraId="29564449" w14:textId="77777777" w:rsidR="00D63278" w:rsidRPr="00896CFE" w:rsidRDefault="00D63278" w:rsidP="00D63278">
      <w:pPr>
        <w:rPr>
          <w:rFonts w:ascii="Century" w:hAnsi="Century"/>
          <w:sz w:val="28"/>
          <w:szCs w:val="28"/>
        </w:rPr>
      </w:pPr>
      <w:r w:rsidRPr="00896CFE">
        <w:rPr>
          <w:rFonts w:ascii="Century" w:hAnsi="Century"/>
          <w:sz w:val="28"/>
          <w:szCs w:val="28"/>
        </w:rPr>
        <w:t>Una variable está compuesta por:</w:t>
      </w:r>
    </w:p>
    <w:p w14:paraId="6D866EFF" w14:textId="77777777" w:rsidR="00D63278" w:rsidRDefault="00D63278" w:rsidP="00D63278">
      <w:pPr>
        <w:pStyle w:val="Code"/>
        <w:rPr>
          <w:lang w:val="en-US"/>
        </w:rPr>
      </w:pPr>
      <w:r w:rsidRPr="004E12B7">
        <w:rPr>
          <w:lang w:val="en-US"/>
        </w:rPr>
        <w:t>&lt;Variables&gt; ::= &lt;IDENTIFIER&gt;&lt;ASIGNACION&gt;([([&lt;IDENTIFIER&gt;][&lt;NUMBER&gt;])][&lt;DOUBLECOMMA&gt;[&lt;IDENTIFIER&gt;][&lt;NUMBER&gt;]&lt;DOUBLECOMMA</w:t>
      </w:r>
      <w:r>
        <w:rPr>
          <w:lang w:val="en-US"/>
        </w:rPr>
        <w:t>&gt;</w:t>
      </w:r>
      <w:r w:rsidRPr="004E12B7">
        <w:rPr>
          <w:lang w:val="en-US"/>
        </w:rPr>
        <w:t>]</w:t>
      </w:r>
      <w:r>
        <w:rPr>
          <w:lang w:val="en-US"/>
        </w:rPr>
        <w:t>[[&lt;IDENTIFIER&gt;][&lt;NUMBER&gt;][&lt;PLUS&gt;][&lt;MINUS&gt;][&lt;TIMES&gt;][&lt;DIVIDE&gt;]{[&lt;IDENTIFIER&gt;][&lt;NUMBER&gt;]}]</w:t>
      </w:r>
    </w:p>
    <w:p w14:paraId="595D1B9B" w14:textId="77777777" w:rsidR="00D63278" w:rsidRDefault="00D63278" w:rsidP="00D63278">
      <w:pPr>
        <w:pStyle w:val="Code"/>
        <w:rPr>
          <w:lang w:val="en-US"/>
        </w:rPr>
      </w:pPr>
    </w:p>
    <w:p w14:paraId="1A135FEB" w14:textId="2CD8E476" w:rsidR="00667E04" w:rsidRPr="00891356" w:rsidRDefault="00D63278" w:rsidP="00D63278">
      <w:r w:rsidRPr="00891356">
        <w:t xml:space="preserve">Ej. Cadena = </w:t>
      </w:r>
      <w:proofErr w:type="gramStart"/>
      <w:r w:rsidRPr="00891356">
        <w:t>“ Esta</w:t>
      </w:r>
      <w:proofErr w:type="gramEnd"/>
      <w:r w:rsidRPr="00891356">
        <w:t xml:space="preserve"> es u</w:t>
      </w:r>
      <w:r>
        <w:t xml:space="preserve">na cadena “, suma = 3 + 1, operación = a + b / c, Aux = </w:t>
      </w:r>
      <w:proofErr w:type="spellStart"/>
      <w:r>
        <w:t>operacion</w:t>
      </w:r>
      <w:proofErr w:type="spellEnd"/>
    </w:p>
    <w:p w14:paraId="46D19723" w14:textId="77777777" w:rsidR="00D63278" w:rsidRPr="00896CFE" w:rsidRDefault="00D63278" w:rsidP="00896CFE">
      <w:pPr>
        <w:pStyle w:val="Ttulo1"/>
        <w:numPr>
          <w:ilvl w:val="0"/>
          <w:numId w:val="2"/>
        </w:numPr>
        <w:rPr>
          <w:rFonts w:ascii="Century" w:hAnsi="Century"/>
          <w:color w:val="000000" w:themeColor="text1"/>
          <w:sz w:val="28"/>
          <w:szCs w:val="24"/>
        </w:rPr>
      </w:pPr>
      <w:r w:rsidRPr="00896CFE">
        <w:rPr>
          <w:rFonts w:ascii="Century" w:hAnsi="Century"/>
          <w:color w:val="000000" w:themeColor="text1"/>
          <w:sz w:val="28"/>
          <w:szCs w:val="24"/>
        </w:rPr>
        <w:t>Estructura de un programa</w:t>
      </w:r>
    </w:p>
    <w:p w14:paraId="719FF1FA" w14:textId="77777777" w:rsidR="00D63278" w:rsidRPr="00896CFE" w:rsidRDefault="00D63278" w:rsidP="00D63278">
      <w:pPr>
        <w:rPr>
          <w:rFonts w:ascii="Century" w:hAnsi="Century"/>
          <w:sz w:val="28"/>
          <w:szCs w:val="28"/>
        </w:rPr>
      </w:pPr>
      <w:r w:rsidRPr="00896CFE">
        <w:rPr>
          <w:rFonts w:ascii="Century" w:hAnsi="Century"/>
          <w:sz w:val="28"/>
          <w:szCs w:val="28"/>
        </w:rPr>
        <w:t>La estructura básica de un programa está definida por:</w:t>
      </w:r>
    </w:p>
    <w:p w14:paraId="201302FA" w14:textId="17C15691" w:rsidR="00D63278" w:rsidRDefault="00D63278" w:rsidP="00D63278">
      <w:r>
        <w:t>&lt;Programa</w:t>
      </w:r>
      <w:proofErr w:type="gramStart"/>
      <w:r>
        <w:t>&gt; ::=</w:t>
      </w:r>
      <w:proofErr w:type="gramEnd"/>
      <w:r>
        <w:t xml:space="preserve"> &lt;DEF&gt;&lt;IDENTIFIER&gt;&lt;COLON&gt;</w:t>
      </w:r>
      <w:proofErr w:type="spellStart"/>
      <w:r>
        <w:t>Code</w:t>
      </w:r>
      <w:proofErr w:type="spellEnd"/>
      <w:r>
        <w:t xml:space="preserve">( )&lt;END&gt;&lt;EOF&gt; </w:t>
      </w:r>
    </w:p>
    <w:p w14:paraId="608EB142" w14:textId="77777777" w:rsidR="00896CFE" w:rsidRDefault="00896CFE" w:rsidP="00896CFE">
      <w:r>
        <w:t>Ejemplo:</w:t>
      </w:r>
    </w:p>
    <w:p w14:paraId="2794FA6E" w14:textId="1F60D316" w:rsidR="00896CFE" w:rsidRDefault="00896CFE" w:rsidP="00896CFE">
      <w:r>
        <w:t xml:space="preserve"> </w:t>
      </w:r>
      <w:proofErr w:type="spellStart"/>
      <w:r>
        <w:t>def</w:t>
      </w:r>
      <w:proofErr w:type="spellEnd"/>
      <w:r>
        <w:t xml:space="preserve"> </w:t>
      </w:r>
      <w:proofErr w:type="spellStart"/>
      <w:proofErr w:type="gramStart"/>
      <w:r>
        <w:t>function</w:t>
      </w:r>
      <w:proofErr w:type="spellEnd"/>
      <w:r>
        <w:t xml:space="preserve"> :</w:t>
      </w:r>
      <w:proofErr w:type="gramEnd"/>
    </w:p>
    <w:p w14:paraId="19581F1C" w14:textId="09DF695A" w:rsidR="00896CFE" w:rsidRDefault="00896CFE" w:rsidP="00896CFE">
      <w:r>
        <w:t xml:space="preserve"> </w:t>
      </w:r>
      <w:r>
        <w:t xml:space="preserve">  </w:t>
      </w:r>
      <w:r>
        <w:t xml:space="preserve">   </w:t>
      </w:r>
      <w:proofErr w:type="spellStart"/>
      <w:r>
        <w:t>op</w:t>
      </w:r>
      <w:proofErr w:type="spellEnd"/>
      <w:r>
        <w:t xml:space="preserve"> = "Nombre"</w:t>
      </w:r>
    </w:p>
    <w:p w14:paraId="64AE4425" w14:textId="5F3DA3CD" w:rsidR="00896CFE" w:rsidRDefault="00896CFE" w:rsidP="00896CFE">
      <w:r>
        <w:t xml:space="preserve">    </w:t>
      </w:r>
      <w:r>
        <w:t xml:space="preserve">  </w:t>
      </w:r>
      <w:r>
        <w:t>contador = 3 + 1</w:t>
      </w:r>
    </w:p>
    <w:p w14:paraId="6F22A807" w14:textId="0C792A84" w:rsidR="00896CFE" w:rsidRDefault="00896CFE" w:rsidP="00896CFE">
      <w:proofErr w:type="spellStart"/>
      <w:r>
        <w:t>end</w:t>
      </w:r>
      <w:proofErr w:type="spellEnd"/>
    </w:p>
    <w:p w14:paraId="1465EDBD" w14:textId="77777777" w:rsidR="00D63278" w:rsidRPr="00896CFE" w:rsidRDefault="00D63278" w:rsidP="00896CFE">
      <w:pPr>
        <w:pStyle w:val="Ttulo1"/>
        <w:numPr>
          <w:ilvl w:val="0"/>
          <w:numId w:val="2"/>
        </w:numPr>
        <w:rPr>
          <w:color w:val="000000" w:themeColor="text1"/>
          <w:lang w:val="en-US"/>
        </w:rPr>
      </w:pPr>
      <w:r w:rsidRPr="00896CFE">
        <w:rPr>
          <w:color w:val="000000" w:themeColor="text1"/>
          <w:lang w:val="en-US"/>
        </w:rPr>
        <w:t>Sentencias</w:t>
      </w:r>
    </w:p>
    <w:p w14:paraId="255E38FD" w14:textId="77777777" w:rsidR="00D63278" w:rsidRPr="00896CFE" w:rsidRDefault="00D63278" w:rsidP="00D63278">
      <w:pPr>
        <w:pStyle w:val="Ttulo2"/>
        <w:rPr>
          <w:color w:val="000000" w:themeColor="text1"/>
          <w:lang w:val="en-US"/>
        </w:rPr>
      </w:pPr>
      <w:r w:rsidRPr="00896CFE">
        <w:rPr>
          <w:color w:val="000000" w:themeColor="text1"/>
          <w:lang w:val="en-US"/>
        </w:rPr>
        <w:t>Sentencia if</w:t>
      </w:r>
    </w:p>
    <w:p w14:paraId="2ABD06C5" w14:textId="32088DC1" w:rsidR="00D63278" w:rsidRDefault="00D63278" w:rsidP="00D63278">
      <w:pPr>
        <w:pStyle w:val="Code"/>
        <w:rPr>
          <w:lang w:val="en-US"/>
        </w:rPr>
      </w:pPr>
      <w:r>
        <w:rPr>
          <w:lang w:val="en-US"/>
        </w:rPr>
        <w:t>&lt;IF</w:t>
      </w:r>
      <w:proofErr w:type="gramStart"/>
      <w:r>
        <w:rPr>
          <w:lang w:val="en-US"/>
        </w:rPr>
        <w:t>&gt; ::=</w:t>
      </w:r>
      <w:proofErr w:type="gramEnd"/>
      <w:r>
        <w:rPr>
          <w:lang w:val="en-US"/>
        </w:rPr>
        <w:t xml:space="preserve"> &lt;IF&gt;</w:t>
      </w:r>
      <w:proofErr w:type="spellStart"/>
      <w:r>
        <w:rPr>
          <w:lang w:val="en-US"/>
        </w:rPr>
        <w:t>Comparacion</w:t>
      </w:r>
      <w:proofErr w:type="spellEnd"/>
      <w:r>
        <w:rPr>
          <w:lang w:val="en-US"/>
        </w:rPr>
        <w:t>()&lt;COLON&gt;Code()&lt;END&gt;</w:t>
      </w:r>
    </w:p>
    <w:p w14:paraId="0D32E7CE" w14:textId="63366ACE" w:rsidR="00896CFE" w:rsidRDefault="00896CFE" w:rsidP="00D63278">
      <w:pPr>
        <w:pStyle w:val="Code"/>
        <w:rPr>
          <w:lang w:val="en-US"/>
        </w:rPr>
      </w:pPr>
    </w:p>
    <w:p w14:paraId="39AC3E59" w14:textId="77777777" w:rsidR="00896CFE" w:rsidRDefault="00896CFE" w:rsidP="00D63278">
      <w:pPr>
        <w:pStyle w:val="Code"/>
        <w:rPr>
          <w:lang w:val="en-US"/>
        </w:rPr>
      </w:pPr>
      <w:bookmarkStart w:id="5" w:name="_GoBack"/>
      <w:bookmarkEnd w:id="5"/>
    </w:p>
    <w:p w14:paraId="30B98AA2" w14:textId="77777777" w:rsidR="00D63278" w:rsidRPr="00896CFE" w:rsidRDefault="00D63278" w:rsidP="00D63278">
      <w:pPr>
        <w:pStyle w:val="Ttulo3"/>
        <w:rPr>
          <w:color w:val="000000" w:themeColor="text1"/>
          <w:lang w:val="en-US"/>
        </w:rPr>
      </w:pPr>
      <w:proofErr w:type="spellStart"/>
      <w:r w:rsidRPr="00896CFE">
        <w:rPr>
          <w:color w:val="000000" w:themeColor="text1"/>
          <w:lang w:val="en-US"/>
        </w:rPr>
        <w:t>Comparación</w:t>
      </w:r>
      <w:proofErr w:type="spellEnd"/>
    </w:p>
    <w:p w14:paraId="5908453D" w14:textId="77777777" w:rsidR="00D63278" w:rsidRPr="00896CFE" w:rsidRDefault="00D63278" w:rsidP="00D63278">
      <w:pPr>
        <w:rPr>
          <w:rFonts w:ascii="Century" w:hAnsi="Century"/>
          <w:sz w:val="28"/>
          <w:szCs w:val="28"/>
        </w:rPr>
      </w:pPr>
      <w:r w:rsidRPr="00896CFE">
        <w:rPr>
          <w:rFonts w:ascii="Century" w:hAnsi="Century"/>
          <w:sz w:val="28"/>
          <w:szCs w:val="28"/>
        </w:rPr>
        <w:t xml:space="preserve">Una comparación puede ser usada en una sentencia </w:t>
      </w:r>
      <w:proofErr w:type="spellStart"/>
      <w:r w:rsidRPr="00896CFE">
        <w:rPr>
          <w:rFonts w:ascii="Century" w:hAnsi="Century"/>
          <w:sz w:val="28"/>
          <w:szCs w:val="28"/>
        </w:rPr>
        <w:t>if</w:t>
      </w:r>
      <w:proofErr w:type="spellEnd"/>
      <w:r w:rsidRPr="00896CFE">
        <w:rPr>
          <w:rFonts w:ascii="Century" w:hAnsi="Century"/>
          <w:sz w:val="28"/>
          <w:szCs w:val="28"/>
        </w:rPr>
        <w:t xml:space="preserve"> y está dada por:</w:t>
      </w:r>
    </w:p>
    <w:p w14:paraId="2D550D94" w14:textId="77777777" w:rsidR="00D63278" w:rsidRDefault="00D63278" w:rsidP="00D63278">
      <w:pPr>
        <w:pStyle w:val="Code"/>
        <w:rPr>
          <w:lang w:val="en-US"/>
        </w:rPr>
      </w:pPr>
      <w:r w:rsidRPr="0058621E">
        <w:rPr>
          <w:lang w:val="en-US"/>
        </w:rPr>
        <w:t>&lt;</w:t>
      </w:r>
      <w:proofErr w:type="spellStart"/>
      <w:r w:rsidRPr="0058621E">
        <w:rPr>
          <w:lang w:val="en-US"/>
        </w:rPr>
        <w:t>Comparacion</w:t>
      </w:r>
      <w:proofErr w:type="spellEnd"/>
      <w:r w:rsidRPr="0058621E">
        <w:rPr>
          <w:lang w:val="en-US"/>
        </w:rPr>
        <w:t xml:space="preserve">&gt; ::= </w:t>
      </w:r>
      <w:r>
        <w:rPr>
          <w:lang w:val="en-US"/>
        </w:rPr>
        <w:t>{</w:t>
      </w:r>
      <w:r w:rsidRPr="0058621E">
        <w:rPr>
          <w:lang w:val="en-US"/>
        </w:rPr>
        <w:t>[&lt;IDENTIFIER&gt;][&lt;IDENTIFIER&gt;[&lt;LESS&gt;][&lt;LESSEQ&gt;][&lt;BIG&gt;]</w:t>
      </w:r>
      <w:r>
        <w:rPr>
          <w:lang w:val="en-US"/>
        </w:rPr>
        <w:t>[&lt;BIGEQ&gt;][&lt;NOT&gt;]&lt;IDENTIFIER&gt;</w:t>
      </w:r>
      <w:r w:rsidRPr="0058621E">
        <w:rPr>
          <w:lang w:val="en-US"/>
        </w:rPr>
        <w:t>]</w:t>
      </w:r>
      <w:r>
        <w:rPr>
          <w:lang w:val="en-US"/>
        </w:rPr>
        <w:t>[&lt;IDENTIFIER&gt;[&lt;LESS&gt;][&lt;LESSEQ&gt;][&lt;BIG&gt;][&lt;BIGEQ&gt;][&lt;NOT&gt;]&lt;IDENTIFIER&gt;[&lt;OR&gt;][AND][&lt;NOT&gt;]]}</w:t>
      </w:r>
    </w:p>
    <w:p w14:paraId="32F6A721" w14:textId="77777777" w:rsidR="00D63278" w:rsidRPr="0058621E" w:rsidRDefault="00D63278" w:rsidP="00D63278">
      <w:pPr>
        <w:pStyle w:val="Code"/>
        <w:rPr>
          <w:lang w:val="en-US"/>
        </w:rPr>
      </w:pPr>
    </w:p>
    <w:p w14:paraId="573005D0" w14:textId="77777777" w:rsidR="00D63278" w:rsidRPr="00DD3584" w:rsidRDefault="00D63278" w:rsidP="00DD3584"/>
    <w:sectPr w:rsidR="00D63278" w:rsidRPr="00DD3584" w:rsidSect="006F6A5B">
      <w:headerReference w:type="default" r:id="rId13"/>
      <w:footerReference w:type="default" r:id="rId14"/>
      <w:footerReference w:type="first" r:id="rId15"/>
      <w:pgSz w:w="11907" w:h="16839" w:code="9"/>
      <w:pgMar w:top="1418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C225E7" w14:textId="77777777" w:rsidR="000D242A" w:rsidRDefault="000D242A" w:rsidP="006F6A5B">
      <w:pPr>
        <w:spacing w:after="0" w:line="240" w:lineRule="auto"/>
      </w:pPr>
      <w:r>
        <w:separator/>
      </w:r>
    </w:p>
  </w:endnote>
  <w:endnote w:type="continuationSeparator" w:id="0">
    <w:p w14:paraId="3AE5F1BA" w14:textId="77777777" w:rsidR="000D242A" w:rsidRDefault="000D242A" w:rsidP="006F6A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44A394" w14:textId="6BFA9B55" w:rsidR="003F3079" w:rsidRDefault="00332010">
    <w:pPr>
      <w:pStyle w:val="Piedepgina"/>
      <w:rPr>
        <w:noProof/>
        <w:lang w:val="es-AR" w:eastAsia="es-AR"/>
      </w:rPr>
    </w:pPr>
    <w:r>
      <w:rPr>
        <w:noProof/>
      </w:rPr>
      <w:drawing>
        <wp:anchor distT="0" distB="0" distL="114300" distR="114300" simplePos="0" relativeHeight="251658240" behindDoc="1" locked="0" layoutInCell="1" allowOverlap="1" wp14:anchorId="734464E7" wp14:editId="4F3A422E">
          <wp:simplePos x="0" y="0"/>
          <wp:positionH relativeFrom="column">
            <wp:posOffset>-1080135</wp:posOffset>
          </wp:positionH>
          <wp:positionV relativeFrom="paragraph">
            <wp:posOffset>-1882775</wp:posOffset>
          </wp:positionV>
          <wp:extent cx="3111500" cy="2830830"/>
          <wp:effectExtent l="0" t="0" r="0" b="7620"/>
          <wp:wrapNone/>
          <wp:docPr id="4" name="Imagen 21" descr="http://1.bp.blogspot.com/_ecNZSVR4JCI/TSZImiUY1mI/AAAAAAAAA0k/WgQX9NFppXo/s1600/30716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1" descr="http://1.bp.blogspot.com/_ecNZSVR4JCI/TSZImiUY1mI/AAAAAAAAA0k/WgQX9NFppXo/s1600/30716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aturation sat="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40538" r="45940" b="28690"/>
                  <a:stretch>
                    <a:fillRect/>
                  </a:stretch>
                </pic:blipFill>
                <pic:spPr bwMode="auto">
                  <a:xfrm>
                    <a:off x="0" y="0"/>
                    <a:ext cx="3111500" cy="28308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tbl>
    <w:tblPr>
      <w:tblW w:w="0" w:type="auto"/>
      <w:tblInd w:w="4162" w:type="dxa"/>
      <w:tblBorders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3685"/>
      <w:gridCol w:w="658"/>
    </w:tblGrid>
    <w:tr w:rsidR="003F3079" w:rsidRPr="005C3269" w14:paraId="41D482FC" w14:textId="77777777" w:rsidTr="005C3269">
      <w:tc>
        <w:tcPr>
          <w:tcW w:w="3884" w:type="dxa"/>
        </w:tcPr>
        <w:p w14:paraId="004441C1" w14:textId="35E55CE9" w:rsidR="003F3079" w:rsidRPr="005C3269" w:rsidRDefault="003F3079" w:rsidP="005C3269">
          <w:pPr>
            <w:pStyle w:val="Piedepgina"/>
            <w:ind w:right="175"/>
            <w:jc w:val="right"/>
            <w:rPr>
              <w:sz w:val="28"/>
            </w:rPr>
          </w:pPr>
        </w:p>
      </w:tc>
      <w:tc>
        <w:tcPr>
          <w:tcW w:w="675" w:type="dxa"/>
        </w:tcPr>
        <w:p w14:paraId="559B4C8C" w14:textId="77777777" w:rsidR="003F3079" w:rsidRPr="005C3269" w:rsidRDefault="003F3079" w:rsidP="005C3269">
          <w:pPr>
            <w:pStyle w:val="Piedepgina"/>
            <w:jc w:val="right"/>
            <w:rPr>
              <w:b/>
              <w:sz w:val="28"/>
            </w:rPr>
          </w:pPr>
          <w:r w:rsidRPr="005C3269">
            <w:rPr>
              <w:b/>
              <w:sz w:val="28"/>
            </w:rPr>
            <w:fldChar w:fldCharType="begin"/>
          </w:r>
          <w:r w:rsidRPr="005C3269">
            <w:rPr>
              <w:b/>
              <w:sz w:val="28"/>
            </w:rPr>
            <w:instrText xml:space="preserve"> PAGE   \* MERGEFORMAT </w:instrText>
          </w:r>
          <w:r w:rsidRPr="005C3269">
            <w:rPr>
              <w:b/>
              <w:sz w:val="28"/>
            </w:rPr>
            <w:fldChar w:fldCharType="separate"/>
          </w:r>
          <w:r w:rsidR="005C3269" w:rsidRPr="005C3269">
            <w:rPr>
              <w:b/>
              <w:noProof/>
              <w:sz w:val="28"/>
            </w:rPr>
            <w:t>2</w:t>
          </w:r>
          <w:r w:rsidRPr="005C3269">
            <w:rPr>
              <w:b/>
              <w:sz w:val="28"/>
            </w:rPr>
            <w:fldChar w:fldCharType="end"/>
          </w:r>
        </w:p>
      </w:tc>
    </w:tr>
  </w:tbl>
  <w:p w14:paraId="10B1C388" w14:textId="77777777" w:rsidR="003F3079" w:rsidRPr="003F3079" w:rsidRDefault="003F3079">
    <w:pPr>
      <w:pStyle w:val="Piedepgina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742394" w14:textId="77777777" w:rsidR="003F3079" w:rsidRDefault="003F3079">
    <w:pPr>
      <w:pStyle w:val="Piedepgina"/>
      <w:rPr>
        <w:noProof/>
        <w:lang w:val="es-AR" w:eastAsia="es-AR"/>
      </w:rPr>
    </w:pPr>
  </w:p>
  <w:p w14:paraId="5A85C2CD" w14:textId="77777777" w:rsidR="003F3079" w:rsidRDefault="003F307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AC79D5" w14:textId="77777777" w:rsidR="000D242A" w:rsidRDefault="000D242A" w:rsidP="006F6A5B">
      <w:pPr>
        <w:spacing w:after="0" w:line="240" w:lineRule="auto"/>
      </w:pPr>
      <w:r>
        <w:separator/>
      </w:r>
    </w:p>
  </w:footnote>
  <w:footnote w:type="continuationSeparator" w:id="0">
    <w:p w14:paraId="034ED673" w14:textId="77777777" w:rsidR="000D242A" w:rsidRDefault="000D242A" w:rsidP="006F6A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68F99A" w14:textId="2F6B2B4E" w:rsidR="006F6A5B" w:rsidRPr="00D80012" w:rsidRDefault="00D80012" w:rsidP="00D80012">
    <w:pPr>
      <w:pStyle w:val="Encabezado"/>
    </w:pPr>
    <w:r>
      <w:rPr>
        <w:noProof/>
        <w:color w:val="1F497D"/>
        <w:sz w:val="32"/>
      </w:rPr>
      <w:drawing>
        <wp:anchor distT="0" distB="0" distL="114300" distR="114300" simplePos="0" relativeHeight="251660288" behindDoc="1" locked="0" layoutInCell="1" allowOverlap="1" wp14:anchorId="3D692A99" wp14:editId="5D363C04">
          <wp:simplePos x="0" y="0"/>
          <wp:positionH relativeFrom="page">
            <wp:align>left</wp:align>
          </wp:positionH>
          <wp:positionV relativeFrom="paragraph">
            <wp:posOffset>-450215</wp:posOffset>
          </wp:positionV>
          <wp:extent cx="7679055" cy="2375535"/>
          <wp:effectExtent l="0" t="0" r="0" b="5715"/>
          <wp:wrapNone/>
          <wp:docPr id="5" name="Imagen 21" descr="http://1.bp.blogspot.com/_ecNZSVR4JCI/TSZImiUY1mI/AAAAAAAAA0k/WgQX9NFppXo/s1600/30716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1" descr="http://1.bp.blogspot.com/_ecNZSVR4JCI/TSZImiUY1mI/AAAAAAAAA0k/WgQX9NFppXo/s1600/30716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colorTemperature colorTemp="5900"/>
                            </a14:imgEffect>
                            <a14:imgEffect>
                              <a14:saturation sat="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6869" b="60287"/>
                  <a:stretch>
                    <a:fillRect/>
                  </a:stretch>
                </pic:blipFill>
                <pic:spPr bwMode="auto">
                  <a:xfrm>
                    <a:off x="0" y="0"/>
                    <a:ext cx="7679055" cy="23755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7150E8A"/>
    <w:multiLevelType w:val="hybridMultilevel"/>
    <w:tmpl w:val="E3A49266"/>
    <w:lvl w:ilvl="0" w:tplc="08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6F624E35"/>
    <w:multiLevelType w:val="hybridMultilevel"/>
    <w:tmpl w:val="AEB49E32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6A5B"/>
    <w:rsid w:val="00091E85"/>
    <w:rsid w:val="000D242A"/>
    <w:rsid w:val="000D4B44"/>
    <w:rsid w:val="000E69F2"/>
    <w:rsid w:val="001C4226"/>
    <w:rsid w:val="00260AFF"/>
    <w:rsid w:val="00332010"/>
    <w:rsid w:val="003F3079"/>
    <w:rsid w:val="004B0662"/>
    <w:rsid w:val="004D4351"/>
    <w:rsid w:val="005A0E81"/>
    <w:rsid w:val="005C3269"/>
    <w:rsid w:val="006548E1"/>
    <w:rsid w:val="00667E04"/>
    <w:rsid w:val="006B7FE3"/>
    <w:rsid w:val="006F6A5B"/>
    <w:rsid w:val="00896CFE"/>
    <w:rsid w:val="00963097"/>
    <w:rsid w:val="00A53BEF"/>
    <w:rsid w:val="00AA45B9"/>
    <w:rsid w:val="00D21A71"/>
    <w:rsid w:val="00D463EE"/>
    <w:rsid w:val="00D63278"/>
    <w:rsid w:val="00D80012"/>
    <w:rsid w:val="00DD3584"/>
    <w:rsid w:val="00F76A49"/>
    <w:rsid w:val="00F849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D3DB59"/>
  <w15:chartTrackingRefBased/>
  <w15:docId w15:val="{8000D989-1D81-4651-94A9-F88065C14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7E04"/>
    <w:pPr>
      <w:spacing w:after="200" w:line="276" w:lineRule="auto"/>
    </w:pPr>
    <w:rPr>
      <w:sz w:val="22"/>
      <w:szCs w:val="22"/>
      <w:lang w:val="es-ES"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260AFF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60AFF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60AFF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F6A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F6A5B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6F6A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F6A5B"/>
    <w:rPr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6F6A5B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F6A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F6A5B"/>
    <w:rPr>
      <w:rFonts w:ascii="Tahoma" w:hAnsi="Tahoma" w:cs="Tahoma"/>
      <w:sz w:val="16"/>
      <w:szCs w:val="16"/>
      <w:lang w:val="es-ES"/>
    </w:rPr>
  </w:style>
  <w:style w:type="table" w:styleId="Tablaconcuadrcula">
    <w:name w:val="Table Grid"/>
    <w:basedOn w:val="Tablanormal"/>
    <w:uiPriority w:val="39"/>
    <w:rsid w:val="003F307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tulo">
    <w:name w:val="Title"/>
    <w:basedOn w:val="Normal"/>
    <w:next w:val="Normal"/>
    <w:link w:val="TtuloCar"/>
    <w:uiPriority w:val="10"/>
    <w:qFormat/>
    <w:rsid w:val="00260AFF"/>
    <w:pPr>
      <w:pBdr>
        <w:bottom w:val="thinThickSmallGap" w:sz="24" w:space="4" w:color="4F81BD"/>
      </w:pBdr>
      <w:spacing w:before="600" w:after="300" w:line="240" w:lineRule="auto"/>
      <w:contextualSpacing/>
      <w:jc w:val="center"/>
    </w:pPr>
    <w:rPr>
      <w:rFonts w:ascii="Cambria" w:eastAsia="Times New Roman" w:hAnsi="Cambria"/>
      <w:color w:val="17365D"/>
      <w:spacing w:val="5"/>
      <w:kern w:val="28"/>
      <w:sz w:val="56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260AFF"/>
    <w:rPr>
      <w:rFonts w:ascii="Cambria" w:eastAsia="Times New Roman" w:hAnsi="Cambria" w:cs="Times New Roman"/>
      <w:color w:val="17365D"/>
      <w:spacing w:val="5"/>
      <w:kern w:val="28"/>
      <w:sz w:val="56"/>
      <w:szCs w:val="52"/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260AFF"/>
    <w:rPr>
      <w:rFonts w:ascii="Cambria" w:eastAsia="Times New Roman" w:hAnsi="Cambria" w:cs="Times New Roman"/>
      <w:b/>
      <w:bCs/>
      <w:color w:val="365F91"/>
      <w:sz w:val="32"/>
      <w:szCs w:val="28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260AFF"/>
    <w:rPr>
      <w:rFonts w:ascii="Cambria" w:eastAsia="Times New Roman" w:hAnsi="Cambria" w:cs="Times New Roman"/>
      <w:b/>
      <w:bCs/>
      <w:color w:val="4F81BD"/>
      <w:sz w:val="28"/>
      <w:szCs w:val="26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rsid w:val="00260AFF"/>
    <w:rPr>
      <w:rFonts w:ascii="Cambria" w:eastAsia="Times New Roman" w:hAnsi="Cambria" w:cs="Times New Roman"/>
      <w:b/>
      <w:bCs/>
      <w:color w:val="4F81BD"/>
      <w:sz w:val="24"/>
      <w:lang w:val="es-ES"/>
    </w:rPr>
  </w:style>
  <w:style w:type="paragraph" w:customStyle="1" w:styleId="TtulodeTDC">
    <w:name w:val="Título de TDC"/>
    <w:basedOn w:val="Ttulo1"/>
    <w:next w:val="Normal"/>
    <w:uiPriority w:val="39"/>
    <w:unhideWhenUsed/>
    <w:qFormat/>
    <w:rsid w:val="00D463EE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D463E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463EE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D463EE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D463EE"/>
    <w:rPr>
      <w:color w:val="0000FF"/>
      <w:u w:val="single"/>
    </w:rPr>
  </w:style>
  <w:style w:type="table" w:styleId="Tablaconcuadrcula4-nfasis1">
    <w:name w:val="Grid Table 4 Accent 1"/>
    <w:basedOn w:val="Tablanormal"/>
    <w:uiPriority w:val="49"/>
    <w:rsid w:val="00D63278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customStyle="1" w:styleId="Code">
    <w:name w:val="Code"/>
    <w:basedOn w:val="Normal"/>
    <w:link w:val="CodeChar"/>
    <w:qFormat/>
    <w:rsid w:val="00D63278"/>
    <w:pPr>
      <w:spacing w:after="0" w:line="259" w:lineRule="auto"/>
    </w:pPr>
    <w:rPr>
      <w:rFonts w:ascii="Consolas" w:eastAsiaTheme="minorHAnsi" w:hAnsi="Consolas" w:cstheme="minorBidi"/>
      <w:bCs/>
      <w:spacing w:val="30"/>
      <w:szCs w:val="28"/>
      <w:lang w:val="es-MX"/>
    </w:rPr>
  </w:style>
  <w:style w:type="character" w:customStyle="1" w:styleId="CodeChar">
    <w:name w:val="Code Char"/>
    <w:basedOn w:val="Fuentedeprrafopredeter"/>
    <w:link w:val="Code"/>
    <w:rsid w:val="00D63278"/>
    <w:rPr>
      <w:rFonts w:ascii="Consolas" w:eastAsiaTheme="minorHAnsi" w:hAnsi="Consolas" w:cstheme="minorBidi"/>
      <w:bCs/>
      <w:spacing w:val="30"/>
      <w:sz w:val="22"/>
      <w:szCs w:val="28"/>
      <w:lang w:eastAsia="en-US"/>
    </w:rPr>
  </w:style>
  <w:style w:type="paragraph" w:styleId="Prrafodelista">
    <w:name w:val="List Paragraph"/>
    <w:basedOn w:val="Normal"/>
    <w:uiPriority w:val="34"/>
    <w:qFormat/>
    <w:rsid w:val="005A0E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813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76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4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37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61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1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00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3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8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42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14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8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79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04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54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88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2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41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38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2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10" Type="http://schemas.microsoft.com/office/2007/relationships/hdphoto" Target="media/hdphoto1.wdp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microsoft.com/office/2007/relationships/hdphoto" Target="media/hdphoto2.wdp"/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2.wdp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abril de 2012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8B0C59E-1FE1-4028-8B09-A3C0278A78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Documento por jorge</Template>
  <TotalTime>9</TotalTime>
  <Pages>9</Pages>
  <Words>762</Words>
  <Characters>4196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Valor Creativo</vt:lpstr>
    </vt:vector>
  </TitlesOfParts>
  <Company/>
  <LinksUpToDate>false</LinksUpToDate>
  <CharactersWithSpaces>4949</CharactersWithSpaces>
  <SharedDoc>false</SharedDoc>
  <HLinks>
    <vt:vector size="18" baseType="variant">
      <vt:variant>
        <vt:i4>1507383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_Toc322360019</vt:lpwstr>
      </vt:variant>
      <vt:variant>
        <vt:i4>1507383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_Toc322360018</vt:lpwstr>
      </vt:variant>
      <vt:variant>
        <vt:i4>1507383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_Toc322360017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Valor Creativo</dc:title>
  <dc:subject>ValorCreativo.blogspot.com</dc:subject>
  <dc:creator>Autor: Valor Creativo</dc:creator>
  <cp:keywords/>
  <cp:lastModifiedBy>Jorge</cp:lastModifiedBy>
  <cp:revision>2</cp:revision>
  <dcterms:created xsi:type="dcterms:W3CDTF">2020-03-21T07:45:00Z</dcterms:created>
  <dcterms:modified xsi:type="dcterms:W3CDTF">2020-03-21T07:45:00Z</dcterms:modified>
</cp:coreProperties>
</file>